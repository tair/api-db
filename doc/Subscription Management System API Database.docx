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00EFAD" w14:textId="2ABA9917" w:rsidR="000F00B5" w:rsidRPr="00F366CD" w:rsidRDefault="00060E33" w:rsidP="000F00B5">
      <w:pPr>
        <w:spacing w:after="0"/>
        <w:rPr>
          <w:rFonts w:ascii="Arial" w:hAnsi="Arial" w:cs="Arial"/>
          <w:position w:val="12"/>
          <w:sz w:val="48"/>
          <w:szCs w:val="48"/>
        </w:rPr>
      </w:pPr>
      <w:r>
        <w:rPr>
          <w:rFonts w:ascii="Arial" w:hAnsi="Arial" w:cs="Arial"/>
          <w:noProof/>
          <w:sz w:val="48"/>
          <w:szCs w:val="48"/>
        </w:rPr>
        <w:drawing>
          <wp:inline distT="0" distB="0" distL="0" distR="0" wp14:anchorId="03CDAE62" wp14:editId="04A79D0D">
            <wp:extent cx="1828800" cy="1075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Logo.png"/>
                    <pic:cNvPicPr/>
                  </pic:nvPicPr>
                  <pic:blipFill rotWithShape="1">
                    <a:blip r:embed="rId8">
                      <a:extLst>
                        <a:ext uri="{28A0092B-C50C-407E-A947-70E740481C1C}">
                          <a14:useLocalDpi xmlns:a14="http://schemas.microsoft.com/office/drawing/2010/main" val="0"/>
                        </a:ext>
                      </a:extLst>
                    </a:blip>
                    <a:srcRect l="5557" t="21902" r="17650" b="21652"/>
                    <a:stretch/>
                  </pic:blipFill>
                  <pic:spPr bwMode="auto">
                    <a:xfrm>
                      <a:off x="0" y="0"/>
                      <a:ext cx="1829521" cy="1075826"/>
                    </a:xfrm>
                    <a:prstGeom prst="rect">
                      <a:avLst/>
                    </a:prstGeom>
                    <a:ln>
                      <a:noFill/>
                    </a:ln>
                    <a:extLst>
                      <a:ext uri="{53640926-AAD7-44d8-BBD7-CCE9431645EC}">
                        <a14:shadowObscured xmlns:a14="http://schemas.microsoft.com/office/drawing/2010/main"/>
                      </a:ext>
                    </a:extLst>
                  </pic:spPr>
                </pic:pic>
              </a:graphicData>
            </a:graphic>
          </wp:inline>
        </w:drawing>
      </w:r>
      <w:r w:rsidR="0026432D">
        <w:rPr>
          <w:rFonts w:ascii="Arial" w:hAnsi="Arial" w:cs="Arial"/>
          <w:sz w:val="48"/>
          <w:szCs w:val="48"/>
        </w:rPr>
        <w:t xml:space="preserve">Subscription </w:t>
      </w:r>
      <w:r w:rsidR="0026432D">
        <w:rPr>
          <w:rFonts w:ascii="Arial" w:hAnsi="Arial" w:cs="Arial"/>
          <w:sz w:val="48"/>
          <w:szCs w:val="48"/>
        </w:rPr>
        <w:br/>
      </w:r>
      <w:r w:rsidR="0026432D">
        <w:rPr>
          <w:rFonts w:ascii="Arial" w:hAnsi="Arial" w:cs="Arial"/>
          <w:sz w:val="48"/>
          <w:szCs w:val="48"/>
        </w:rPr>
        <w:tab/>
      </w:r>
      <w:r w:rsidR="0026432D">
        <w:rPr>
          <w:rFonts w:ascii="Arial" w:hAnsi="Arial" w:cs="Arial"/>
          <w:sz w:val="48"/>
          <w:szCs w:val="48"/>
        </w:rPr>
        <w:tab/>
      </w:r>
      <w:r w:rsidR="0026432D">
        <w:rPr>
          <w:rFonts w:ascii="Arial" w:hAnsi="Arial" w:cs="Arial"/>
          <w:sz w:val="48"/>
          <w:szCs w:val="48"/>
        </w:rPr>
        <w:tab/>
      </w:r>
      <w:r w:rsidR="0026432D">
        <w:rPr>
          <w:rFonts w:ascii="Arial" w:hAnsi="Arial" w:cs="Arial"/>
          <w:sz w:val="48"/>
          <w:szCs w:val="48"/>
        </w:rPr>
        <w:tab/>
        <w:t xml:space="preserve">Management System </w:t>
      </w:r>
    </w:p>
    <w:p w14:paraId="4FF78CCC" w14:textId="538FDE93" w:rsidR="000F00B5" w:rsidRPr="006D2455" w:rsidRDefault="0026432D" w:rsidP="000F00B5">
      <w:pPr>
        <w:spacing w:before="1440"/>
        <w:rPr>
          <w:rFonts w:ascii="Arial" w:hAnsi="Arial" w:cs="Arial"/>
          <w:b/>
          <w:sz w:val="48"/>
          <w:szCs w:val="48"/>
        </w:rPr>
      </w:pPr>
      <w:r>
        <w:rPr>
          <w:rFonts w:ascii="Arial" w:hAnsi="Arial" w:cs="Arial"/>
          <w:b/>
          <w:sz w:val="48"/>
          <w:szCs w:val="48"/>
        </w:rPr>
        <w:t>API/DB</w:t>
      </w:r>
    </w:p>
    <w:p w14:paraId="66E15CDA" w14:textId="77777777" w:rsidR="000F00B5" w:rsidRDefault="000F00B5" w:rsidP="000F00B5">
      <w:pPr>
        <w:spacing w:before="1440"/>
        <w:rPr>
          <w:rFonts w:ascii="Arial" w:hAnsi="Arial" w:cs="Arial"/>
        </w:rPr>
      </w:pPr>
      <w:r>
        <w:rPr>
          <w:rFonts w:ascii="Arial" w:hAnsi="Arial" w:cs="Arial"/>
        </w:rPr>
        <w:t>Bob Muller</w:t>
      </w:r>
    </w:p>
    <w:p w14:paraId="6EB402DD" w14:textId="61FD8410" w:rsidR="000F00B5" w:rsidRDefault="008F6B41" w:rsidP="000F00B5">
      <w:pPr>
        <w:spacing w:before="720"/>
        <w:rPr>
          <w:rFonts w:ascii="Arial" w:hAnsi="Arial" w:cs="Arial"/>
        </w:rPr>
      </w:pPr>
      <w:r>
        <w:rPr>
          <w:rFonts w:ascii="Arial" w:hAnsi="Arial" w:cs="Arial"/>
          <w:noProof/>
        </w:rPr>
        <w:t>August 4</w:t>
      </w:r>
      <w:r w:rsidR="000F00B5">
        <w:rPr>
          <w:rFonts w:ascii="Arial" w:hAnsi="Arial" w:cs="Arial"/>
          <w:noProof/>
        </w:rPr>
        <w:t>, 2015</w:t>
      </w:r>
    </w:p>
    <w:p w14:paraId="0ADED92A" w14:textId="77777777" w:rsidR="000F00B5" w:rsidRDefault="008F3749" w:rsidP="000F00B5">
      <w:pPr>
        <w:spacing w:before="4320"/>
        <w:rPr>
          <w:rFonts w:ascii="Arial" w:hAnsi="Arial" w:cs="Arial"/>
        </w:rPr>
        <w:sectPr w:rsidR="000F00B5" w:rsidSect="000F00B5">
          <w:headerReference w:type="default" r:id="rId9"/>
          <w:footerReference w:type="default" r:id="rId10"/>
          <w:headerReference w:type="first" r:id="rId11"/>
          <w:footerReference w:type="first" r:id="rId12"/>
          <w:pgSz w:w="12240" w:h="15840" w:code="1"/>
          <w:pgMar w:top="1440" w:right="1440" w:bottom="1440" w:left="1440" w:header="720" w:footer="720" w:gutter="0"/>
          <w:cols w:space="720"/>
          <w:titlePg/>
          <w:docGrid w:linePitch="360"/>
        </w:sectPr>
      </w:pPr>
      <w:r>
        <w:rPr>
          <w:rFonts w:ascii="Arial" w:hAnsi="Arial" w:cs="Arial"/>
        </w:rPr>
        <w:t>643 Bair Island Road Suite 403</w:t>
      </w:r>
      <w:r w:rsidR="006F16E4">
        <w:rPr>
          <w:rFonts w:ascii="Arial" w:hAnsi="Arial" w:cs="Arial"/>
        </w:rPr>
        <w:br/>
      </w:r>
      <w:r>
        <w:rPr>
          <w:rFonts w:ascii="Arial" w:hAnsi="Arial" w:cs="Arial"/>
        </w:rPr>
        <w:t>Redwood City</w:t>
      </w:r>
      <w:r w:rsidR="006F16E4">
        <w:rPr>
          <w:rFonts w:ascii="Arial" w:hAnsi="Arial" w:cs="Arial"/>
        </w:rPr>
        <w:t>, CA   94</w:t>
      </w:r>
      <w:r>
        <w:rPr>
          <w:rFonts w:ascii="Arial" w:hAnsi="Arial" w:cs="Arial"/>
        </w:rPr>
        <w:t>063</w:t>
      </w:r>
    </w:p>
    <w:p w14:paraId="223DE3EC" w14:textId="77777777" w:rsidR="000F00B5" w:rsidRDefault="000F00B5" w:rsidP="000F00B5">
      <w:pPr>
        <w:pStyle w:val="Heading1"/>
      </w:pPr>
      <w:r>
        <w:lastRenderedPageBreak/>
        <w:t>Introduction</w:t>
      </w:r>
    </w:p>
    <w:p w14:paraId="3B5D8909" w14:textId="2B186E92" w:rsidR="000F00B5" w:rsidRDefault="000F00B5" w:rsidP="000F00B5">
      <w:r>
        <w:t xml:space="preserve">The Phoenix Subscription Management System Application Programming Interface (API) is a </w:t>
      </w:r>
      <w:proofErr w:type="spellStart"/>
      <w:r>
        <w:t>RESTful</w:t>
      </w:r>
      <w:proofErr w:type="spellEnd"/>
      <w:r>
        <w:t xml:space="preserve"> API designed to provide all the services required to support Phoenix subscriptions and partners</w:t>
      </w:r>
      <w:r w:rsidR="006F16E4" w:rsidRPr="00903528">
        <w:t>.</w:t>
      </w:r>
      <w:r>
        <w:t xml:space="preserve"> Phoenix partners with various </w:t>
      </w:r>
      <w:r w:rsidR="005071B7">
        <w:t xml:space="preserve">entities </w:t>
      </w:r>
      <w:r>
        <w:t>to provide services paid for by subscription. The API is an interface to the Subscription Management System database documented here. See the API documentation for complete descriptions of the functionality of the API.</w:t>
      </w:r>
    </w:p>
    <w:p w14:paraId="3993F11C" w14:textId="72B55BD9" w:rsidR="0026432D" w:rsidRDefault="0026432D" w:rsidP="000F00B5">
      <w:r>
        <w:t>API/DB is a Java subsystem that provides data access services to the Java version of the Phoenix API.</w:t>
      </w:r>
    </w:p>
    <w:p w14:paraId="0E5EEFDF" w14:textId="77777777" w:rsidR="000F00B5" w:rsidRDefault="000F00B5" w:rsidP="000F00B5">
      <w:r>
        <w:t>The Subscription Management System database contains several subsystems:</w:t>
      </w:r>
    </w:p>
    <w:p w14:paraId="71B7C2C1" w14:textId="77777777" w:rsidR="00684700" w:rsidRDefault="00684700" w:rsidP="00684700">
      <w:pPr>
        <w:pStyle w:val="ListParagraph"/>
        <w:numPr>
          <w:ilvl w:val="0"/>
          <w:numId w:val="28"/>
        </w:numPr>
      </w:pPr>
      <w:r w:rsidRPr="00742271">
        <w:rPr>
          <w:b/>
        </w:rPr>
        <w:t>Partner:</w:t>
      </w:r>
      <w:r>
        <w:t xml:space="preserve"> the systems that comprise the Phoenix partnerships for subscription</w:t>
      </w:r>
    </w:p>
    <w:p w14:paraId="6B24EA11" w14:textId="77777777" w:rsidR="000F00B5" w:rsidRDefault="000F00B5" w:rsidP="000F00B5">
      <w:pPr>
        <w:pStyle w:val="ListParagraph"/>
        <w:numPr>
          <w:ilvl w:val="0"/>
          <w:numId w:val="28"/>
        </w:numPr>
      </w:pPr>
      <w:r w:rsidRPr="00742271">
        <w:rPr>
          <w:b/>
        </w:rPr>
        <w:t>Party:</w:t>
      </w:r>
      <w:r>
        <w:t xml:space="preserve"> the people and organizations and their relationships that participate in the system</w:t>
      </w:r>
    </w:p>
    <w:p w14:paraId="34277DEB" w14:textId="64468C38" w:rsidR="000F00B5" w:rsidRDefault="00D32E7B" w:rsidP="000F00B5">
      <w:pPr>
        <w:pStyle w:val="ListParagraph"/>
        <w:numPr>
          <w:ilvl w:val="0"/>
          <w:numId w:val="28"/>
        </w:numPr>
      </w:pPr>
      <w:r w:rsidRPr="00742271">
        <w:rPr>
          <w:b/>
        </w:rPr>
        <w:t>Meter</w:t>
      </w:r>
      <w:r w:rsidR="000F00B5" w:rsidRPr="00742271">
        <w:rPr>
          <w:b/>
        </w:rPr>
        <w:t>:</w:t>
      </w:r>
      <w:r w:rsidR="000F00B5">
        <w:t xml:space="preserve"> the counts and limits that manage metered access to the partner systems</w:t>
      </w:r>
    </w:p>
    <w:p w14:paraId="6A1676D7" w14:textId="77777777" w:rsidR="00F5189F" w:rsidRDefault="00F5189F" w:rsidP="000F00B5">
      <w:pPr>
        <w:pStyle w:val="ListParagraph"/>
        <w:numPr>
          <w:ilvl w:val="0"/>
          <w:numId w:val="28"/>
        </w:numPr>
      </w:pPr>
      <w:r w:rsidRPr="00742271">
        <w:rPr>
          <w:b/>
        </w:rPr>
        <w:t>Subscription:</w:t>
      </w:r>
      <w:r>
        <w:t xml:space="preserve"> the subscription and payment details</w:t>
      </w:r>
    </w:p>
    <w:p w14:paraId="7AD9F81C" w14:textId="46ABFD05" w:rsidR="000F00B5" w:rsidRDefault="000F00B5" w:rsidP="000F00B5">
      <w:pPr>
        <w:pStyle w:val="ListParagraph"/>
        <w:numPr>
          <w:ilvl w:val="0"/>
          <w:numId w:val="28"/>
        </w:numPr>
      </w:pPr>
      <w:r w:rsidRPr="00742271">
        <w:rPr>
          <w:b/>
        </w:rPr>
        <w:t>Authentication:</w:t>
      </w:r>
      <w:r>
        <w:t xml:space="preserve"> the user information required to authenticate subscribed or registered users</w:t>
      </w:r>
      <w:r w:rsidR="00FD7AFA">
        <w:t>; API keys to authenticate callers of the API</w:t>
      </w:r>
    </w:p>
    <w:p w14:paraId="17103A7E" w14:textId="77777777" w:rsidR="000F00B5" w:rsidRDefault="000F00B5" w:rsidP="000F00B5">
      <w:pPr>
        <w:pStyle w:val="ListParagraph"/>
        <w:numPr>
          <w:ilvl w:val="0"/>
          <w:numId w:val="28"/>
        </w:numPr>
      </w:pPr>
      <w:r w:rsidRPr="00742271">
        <w:rPr>
          <w:b/>
        </w:rPr>
        <w:t>Authorization:</w:t>
      </w:r>
      <w:r>
        <w:t xml:space="preserve"> the patterns and other information that support decisions to grant access to the partner content</w:t>
      </w:r>
    </w:p>
    <w:p w14:paraId="64A0B209" w14:textId="4DC68494" w:rsidR="000F00B5" w:rsidRDefault="000F00B5" w:rsidP="000F00B5">
      <w:pPr>
        <w:pStyle w:val="ListParagraph"/>
        <w:numPr>
          <w:ilvl w:val="0"/>
          <w:numId w:val="28"/>
        </w:numPr>
      </w:pPr>
      <w:r w:rsidRPr="00742271">
        <w:rPr>
          <w:b/>
        </w:rPr>
        <w:t>Logging:</w:t>
      </w:r>
      <w:r>
        <w:t xml:space="preserve"> the operat</w:t>
      </w:r>
      <w:r w:rsidR="00D32E7B">
        <w:t>ional logs containing page view details</w:t>
      </w:r>
    </w:p>
    <w:p w14:paraId="74733926" w14:textId="75DE248E" w:rsidR="008F6B41" w:rsidRDefault="008F6B41" w:rsidP="008F6B41">
      <w:r>
        <w:t>The database design puts all the subsystems in a single package to provide a simple programming interface at the database layer and to reduce the complexity of code generation due to the relatively high level of interconnection between the subsystems.</w:t>
      </w:r>
    </w:p>
    <w:p w14:paraId="1F24250A" w14:textId="77777777" w:rsidR="004931A9" w:rsidRDefault="004931A9">
      <w:pPr>
        <w:spacing w:after="0"/>
        <w:rPr>
          <w:rFonts w:ascii="Arial" w:hAnsi="Arial" w:cs="Arial"/>
          <w:b/>
          <w:bCs/>
          <w:kern w:val="32"/>
          <w:sz w:val="32"/>
          <w:szCs w:val="32"/>
        </w:rPr>
      </w:pPr>
      <w:r>
        <w:br w:type="page"/>
      </w:r>
    </w:p>
    <w:p w14:paraId="4DF992C1" w14:textId="77777777" w:rsidR="00684700" w:rsidRDefault="00684700" w:rsidP="00684700">
      <w:pPr>
        <w:pStyle w:val="Heading1"/>
      </w:pPr>
      <w:r>
        <w:lastRenderedPageBreak/>
        <w:t>Partner</w:t>
      </w:r>
    </w:p>
    <w:p w14:paraId="7A7FDCB0" w14:textId="5C1C1539" w:rsidR="00684700" w:rsidRDefault="00684700" w:rsidP="00684700">
      <w:pPr>
        <w:keepNext/>
      </w:pPr>
      <w:r>
        <w:t xml:space="preserve">A </w:t>
      </w:r>
      <w:r w:rsidRPr="00F12AEB">
        <w:rPr>
          <w:i/>
        </w:rPr>
        <w:t>partner</w:t>
      </w:r>
      <w:r>
        <w:t xml:space="preserve"> is a system that comprises a unit for subscription, authentication, and authorization. The user accesses the partner system through a well-defined set of uniform resource identifiers (URIs) identified by a set of regular-expression patterns. Partners have individual subscription terms for display on subscription pages. </w:t>
      </w:r>
      <w:r w:rsidR="00D85072">
        <w:t xml:space="preserve">Partners have subscription descriptions for different subscription contexts, each with multiple lines of text. </w:t>
      </w:r>
      <w:r>
        <w:t xml:space="preserve">Partners have subscriptions by parties; see the </w:t>
      </w:r>
      <w:hyperlink w:anchor="_Subscription_1" w:history="1">
        <w:r w:rsidRPr="00FD3010">
          <w:rPr>
            <w:rStyle w:val="Hyperlink"/>
          </w:rPr>
          <w:t>Subscription</w:t>
        </w:r>
      </w:hyperlink>
      <w:r>
        <w:t xml:space="preserve"> subsystem. Parties have IP counts and limit values; see the </w:t>
      </w:r>
      <w:hyperlink w:anchor="_Meter" w:history="1">
        <w:r w:rsidRPr="00FD3010">
          <w:rPr>
            <w:rStyle w:val="Hyperlink"/>
          </w:rPr>
          <w:t>Meter</w:t>
        </w:r>
      </w:hyperlink>
      <w:r>
        <w:t xml:space="preserve"> subsystem. </w:t>
      </w:r>
      <w:proofErr w:type="gramStart"/>
      <w:r>
        <w:t>Partners</w:t>
      </w:r>
      <w:proofErr w:type="gramEnd"/>
      <w:r>
        <w:t xml:space="preserve"> also own access rules (combinations of URI patterns and access types); see the </w:t>
      </w:r>
      <w:hyperlink w:anchor="_Authorization" w:history="1">
        <w:r w:rsidRPr="00D14F74">
          <w:rPr>
            <w:rStyle w:val="Hyperlink"/>
          </w:rPr>
          <w:t>Authorization</w:t>
        </w:r>
      </w:hyperlink>
      <w:r>
        <w:t xml:space="preserve"> subsystem.</w:t>
      </w:r>
    </w:p>
    <w:p w14:paraId="16423F54" w14:textId="5B03EAE5" w:rsidR="00684700" w:rsidRDefault="008F6B41" w:rsidP="00684700">
      <w:r>
        <w:rPr>
          <w:noProof/>
        </w:rPr>
        <w:drawing>
          <wp:inline distT="0" distB="0" distL="0" distR="0" wp14:anchorId="40574083" wp14:editId="0CB7C2DA">
            <wp:extent cx="5943600" cy="47349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tif"/>
                    <pic:cNvPicPr/>
                  </pic:nvPicPr>
                  <pic:blipFill>
                    <a:blip r:embed="rId13">
                      <a:extLst>
                        <a:ext uri="{28A0092B-C50C-407E-A947-70E740481C1C}">
                          <a14:useLocalDpi xmlns:a14="http://schemas.microsoft.com/office/drawing/2010/main" val="0"/>
                        </a:ext>
                      </a:extLst>
                    </a:blip>
                    <a:stretch>
                      <a:fillRect/>
                    </a:stretch>
                  </pic:blipFill>
                  <pic:spPr>
                    <a:xfrm>
                      <a:off x="0" y="0"/>
                      <a:ext cx="5944293" cy="4735471"/>
                    </a:xfrm>
                    <a:prstGeom prst="rect">
                      <a:avLst/>
                    </a:prstGeom>
                  </pic:spPr>
                </pic:pic>
              </a:graphicData>
            </a:graphic>
          </wp:inline>
        </w:drawing>
      </w:r>
    </w:p>
    <w:p w14:paraId="068448DE" w14:textId="77777777" w:rsidR="00684700" w:rsidRDefault="00684700" w:rsidP="00684700">
      <w:pPr>
        <w:pStyle w:val="ListParagraph"/>
        <w:keepNext/>
        <w:numPr>
          <w:ilvl w:val="0"/>
          <w:numId w:val="29"/>
        </w:numPr>
      </w:pPr>
      <w:r w:rsidRPr="0087475A">
        <w:rPr>
          <w:b/>
        </w:rPr>
        <w:t>Partner:</w:t>
      </w:r>
      <w:r>
        <w:t xml:space="preserve"> a system comprising a unit for subscription, authentication, and authorization</w:t>
      </w:r>
    </w:p>
    <w:p w14:paraId="1BEC2DD7" w14:textId="00BAD049" w:rsidR="00684700" w:rsidRDefault="00684700" w:rsidP="00684700">
      <w:pPr>
        <w:pStyle w:val="ListParagraph"/>
        <w:keepNext/>
        <w:numPr>
          <w:ilvl w:val="1"/>
          <w:numId w:val="29"/>
        </w:numPr>
      </w:pPr>
      <w:proofErr w:type="spellStart"/>
      <w:proofErr w:type="gramStart"/>
      <w:r w:rsidRPr="0087475A">
        <w:rPr>
          <w:i/>
        </w:rPr>
        <w:t>partnerId</w:t>
      </w:r>
      <w:proofErr w:type="spellEnd"/>
      <w:proofErr w:type="gramEnd"/>
      <w:r w:rsidRPr="0087475A">
        <w:rPr>
          <w:i/>
        </w:rPr>
        <w:t>:</w:t>
      </w:r>
      <w:r>
        <w:t xml:space="preserve"> unique identifier for the partner (</w:t>
      </w:r>
      <w:r w:rsidR="008F6B41">
        <w:t xml:space="preserve">sequence-generated </w:t>
      </w:r>
      <w:r>
        <w:t>key)</w:t>
      </w:r>
    </w:p>
    <w:p w14:paraId="4EA745A1" w14:textId="77777777" w:rsidR="00684700" w:rsidRDefault="00684700" w:rsidP="00684700">
      <w:pPr>
        <w:pStyle w:val="ListParagraph"/>
        <w:numPr>
          <w:ilvl w:val="1"/>
          <w:numId w:val="29"/>
        </w:numPr>
      </w:pPr>
      <w:proofErr w:type="gramStart"/>
      <w:r w:rsidRPr="0087475A">
        <w:rPr>
          <w:i/>
        </w:rPr>
        <w:t>name</w:t>
      </w:r>
      <w:proofErr w:type="gramEnd"/>
      <w:r w:rsidRPr="0087475A">
        <w:rPr>
          <w:i/>
        </w:rPr>
        <w:t>:</w:t>
      </w:r>
      <w:r>
        <w:t xml:space="preserve"> the name of the partner</w:t>
      </w:r>
    </w:p>
    <w:p w14:paraId="7D99D666" w14:textId="0244FD5D" w:rsidR="00381B72" w:rsidRDefault="00381B72" w:rsidP="00684700">
      <w:pPr>
        <w:pStyle w:val="ListParagraph"/>
        <w:numPr>
          <w:ilvl w:val="1"/>
          <w:numId w:val="29"/>
        </w:numPr>
      </w:pPr>
      <w:proofErr w:type="spellStart"/>
      <w:proofErr w:type="gramStart"/>
      <w:r w:rsidRPr="009275F4">
        <w:rPr>
          <w:i/>
        </w:rPr>
        <w:t>logoUri</w:t>
      </w:r>
      <w:proofErr w:type="spellEnd"/>
      <w:proofErr w:type="gramEnd"/>
      <w:r w:rsidRPr="009275F4">
        <w:rPr>
          <w:i/>
        </w:rPr>
        <w:t>:</w:t>
      </w:r>
      <w:r>
        <w:t xml:space="preserve"> a URI that returns the partner logo</w:t>
      </w:r>
    </w:p>
    <w:p w14:paraId="11C30935" w14:textId="2BB89AB9" w:rsidR="00381B72" w:rsidRDefault="00381B72" w:rsidP="00684700">
      <w:pPr>
        <w:pStyle w:val="ListParagraph"/>
        <w:numPr>
          <w:ilvl w:val="1"/>
          <w:numId w:val="29"/>
        </w:numPr>
      </w:pPr>
      <w:proofErr w:type="spellStart"/>
      <w:proofErr w:type="gramStart"/>
      <w:r w:rsidRPr="009275F4">
        <w:rPr>
          <w:i/>
        </w:rPr>
        <w:t>termOfServiceUri</w:t>
      </w:r>
      <w:proofErr w:type="spellEnd"/>
      <w:proofErr w:type="gramEnd"/>
      <w:r w:rsidRPr="009275F4">
        <w:rPr>
          <w:i/>
        </w:rPr>
        <w:t>:</w:t>
      </w:r>
      <w:r>
        <w:t xml:space="preserve"> a URI that returns the partner terms of service</w:t>
      </w:r>
    </w:p>
    <w:p w14:paraId="022717FF" w14:textId="77777777" w:rsidR="00684700" w:rsidRDefault="00684700" w:rsidP="00684700">
      <w:pPr>
        <w:pStyle w:val="ListParagraph"/>
        <w:keepNext/>
        <w:numPr>
          <w:ilvl w:val="0"/>
          <w:numId w:val="29"/>
        </w:numPr>
      </w:pPr>
      <w:proofErr w:type="spellStart"/>
      <w:r>
        <w:rPr>
          <w:b/>
        </w:rPr>
        <w:lastRenderedPageBreak/>
        <w:t>PartnerPattern</w:t>
      </w:r>
      <w:proofErr w:type="spellEnd"/>
      <w:r w:rsidRPr="0087475A">
        <w:rPr>
          <w:b/>
        </w:rPr>
        <w:t>:</w:t>
      </w:r>
      <w:r>
        <w:t xml:space="preserve"> </w:t>
      </w:r>
      <w:r w:rsidRPr="008C029A">
        <w:t>A regular expression pattern that identifies a set of URIs for the partner system; the complete set of patterns for the partner defines the complete set of URIs for the partner system</w:t>
      </w:r>
    </w:p>
    <w:p w14:paraId="30D03155" w14:textId="07EE1442" w:rsidR="00684700" w:rsidRDefault="00684700" w:rsidP="00684700">
      <w:pPr>
        <w:pStyle w:val="ListParagraph"/>
        <w:keepNext/>
        <w:numPr>
          <w:ilvl w:val="1"/>
          <w:numId w:val="29"/>
        </w:numPr>
      </w:pPr>
      <w:proofErr w:type="spellStart"/>
      <w:proofErr w:type="gramStart"/>
      <w:r w:rsidRPr="0087475A">
        <w:rPr>
          <w:i/>
        </w:rPr>
        <w:t>partnerId</w:t>
      </w:r>
      <w:proofErr w:type="spellEnd"/>
      <w:proofErr w:type="gramEnd"/>
      <w:r w:rsidRPr="0087475A">
        <w:rPr>
          <w:i/>
        </w:rPr>
        <w:t>:</w:t>
      </w:r>
      <w:r>
        <w:t xml:space="preserve"> unique identifier for the partner (key</w:t>
      </w:r>
      <w:r w:rsidR="0084166D">
        <w:t>, foreign key</w:t>
      </w:r>
      <w:r>
        <w:t>)</w:t>
      </w:r>
    </w:p>
    <w:p w14:paraId="3E015D5A" w14:textId="7FECA8A1" w:rsidR="00684700" w:rsidRDefault="0084166D" w:rsidP="00684700">
      <w:pPr>
        <w:pStyle w:val="ListParagraph"/>
        <w:numPr>
          <w:ilvl w:val="1"/>
          <w:numId w:val="29"/>
        </w:numPr>
      </w:pPr>
      <w:proofErr w:type="spellStart"/>
      <w:proofErr w:type="gramStart"/>
      <w:r>
        <w:rPr>
          <w:i/>
        </w:rPr>
        <w:t>sourceUri</w:t>
      </w:r>
      <w:proofErr w:type="spellEnd"/>
      <w:proofErr w:type="gramEnd"/>
      <w:r w:rsidR="00684700" w:rsidRPr="0087475A">
        <w:rPr>
          <w:i/>
        </w:rPr>
        <w:t>:</w:t>
      </w:r>
      <w:r w:rsidR="00684700">
        <w:t xml:space="preserve"> the regular expression that matches a set of URIs for the partner site (key)</w:t>
      </w:r>
    </w:p>
    <w:p w14:paraId="59242886" w14:textId="1FBFF924" w:rsidR="0084166D" w:rsidRDefault="0084166D" w:rsidP="00684700">
      <w:pPr>
        <w:pStyle w:val="ListParagraph"/>
        <w:numPr>
          <w:ilvl w:val="1"/>
          <w:numId w:val="29"/>
        </w:numPr>
      </w:pPr>
      <w:proofErr w:type="spellStart"/>
      <w:proofErr w:type="gramStart"/>
      <w:r>
        <w:rPr>
          <w:i/>
        </w:rPr>
        <w:t>targetUri</w:t>
      </w:r>
      <w:proofErr w:type="spellEnd"/>
      <w:proofErr w:type="gramEnd"/>
      <w:r>
        <w:rPr>
          <w:i/>
        </w:rPr>
        <w:t>:</w:t>
      </w:r>
      <w:r>
        <w:t xml:space="preserve"> the URI to which to rewrite the incoming URI</w:t>
      </w:r>
    </w:p>
    <w:p w14:paraId="55671D83" w14:textId="77777777" w:rsidR="00684700" w:rsidRDefault="00684700" w:rsidP="00684700">
      <w:pPr>
        <w:pStyle w:val="ListParagraph"/>
        <w:keepNext/>
        <w:numPr>
          <w:ilvl w:val="0"/>
          <w:numId w:val="29"/>
        </w:numPr>
      </w:pPr>
      <w:proofErr w:type="spellStart"/>
      <w:r w:rsidRPr="005118FC">
        <w:rPr>
          <w:b/>
        </w:rPr>
        <w:t>SubscriptionTerm</w:t>
      </w:r>
      <w:proofErr w:type="spellEnd"/>
      <w:r w:rsidRPr="005118FC">
        <w:rPr>
          <w:b/>
        </w:rPr>
        <w:t>:</w:t>
      </w:r>
      <w:r>
        <w:t xml:space="preserve"> </w:t>
      </w:r>
      <w:r w:rsidRPr="007D1598">
        <w:t xml:space="preserve">A standardized period of time and price for </w:t>
      </w:r>
      <w:r>
        <w:t>subscriptions to a partner's system; used to provide the list of terms for subscribing for individuals</w:t>
      </w:r>
    </w:p>
    <w:p w14:paraId="18DE4965" w14:textId="538BEC4F" w:rsidR="00684700" w:rsidRDefault="00684700" w:rsidP="00684700">
      <w:pPr>
        <w:pStyle w:val="ListParagraph"/>
        <w:keepNext/>
        <w:numPr>
          <w:ilvl w:val="1"/>
          <w:numId w:val="29"/>
        </w:numPr>
      </w:pPr>
      <w:proofErr w:type="spellStart"/>
      <w:proofErr w:type="gramStart"/>
      <w:r w:rsidRPr="005118FC">
        <w:rPr>
          <w:i/>
        </w:rPr>
        <w:t>partnerId</w:t>
      </w:r>
      <w:proofErr w:type="spellEnd"/>
      <w:proofErr w:type="gramEnd"/>
      <w:r w:rsidRPr="005118FC">
        <w:rPr>
          <w:i/>
        </w:rPr>
        <w:t>:</w:t>
      </w:r>
      <w:r>
        <w:t xml:space="preserve"> the partner to which the term applies</w:t>
      </w:r>
      <w:r w:rsidR="0084166D">
        <w:t xml:space="preserve"> (key, foreign key)</w:t>
      </w:r>
    </w:p>
    <w:p w14:paraId="22B26BF4" w14:textId="6006B954" w:rsidR="00684700" w:rsidRDefault="00684700" w:rsidP="00684700">
      <w:pPr>
        <w:pStyle w:val="ListParagraph"/>
        <w:keepNext/>
        <w:numPr>
          <w:ilvl w:val="1"/>
          <w:numId w:val="29"/>
        </w:numPr>
      </w:pPr>
      <w:proofErr w:type="gramStart"/>
      <w:r w:rsidRPr="005118FC">
        <w:rPr>
          <w:i/>
        </w:rPr>
        <w:t>period</w:t>
      </w:r>
      <w:proofErr w:type="gramEnd"/>
      <w:r w:rsidRPr="005118FC">
        <w:rPr>
          <w:i/>
        </w:rPr>
        <w:t>:</w:t>
      </w:r>
      <w:r>
        <w:t xml:space="preserve"> </w:t>
      </w:r>
      <w:r w:rsidRPr="00C076DB">
        <w:t xml:space="preserve">the period of time for which a subscription allows access to a partner </w:t>
      </w:r>
      <w:r w:rsidR="0084166D">
        <w:t>(key)</w:t>
      </w:r>
    </w:p>
    <w:p w14:paraId="31E43553" w14:textId="77777777" w:rsidR="00684700" w:rsidRDefault="00684700" w:rsidP="00684700">
      <w:pPr>
        <w:pStyle w:val="ListParagraph"/>
        <w:keepNext/>
        <w:numPr>
          <w:ilvl w:val="1"/>
          <w:numId w:val="29"/>
        </w:numPr>
      </w:pPr>
      <w:proofErr w:type="gramStart"/>
      <w:r w:rsidRPr="005118FC">
        <w:rPr>
          <w:i/>
        </w:rPr>
        <w:t>price</w:t>
      </w:r>
      <w:proofErr w:type="gramEnd"/>
      <w:r w:rsidRPr="005118FC">
        <w:rPr>
          <w:i/>
        </w:rPr>
        <w:t>:</w:t>
      </w:r>
      <w:r>
        <w:t xml:space="preserve"> the price for a </w:t>
      </w:r>
      <w:r w:rsidRPr="00C076DB">
        <w:t>subscription for this term</w:t>
      </w:r>
    </w:p>
    <w:p w14:paraId="6619C8DC" w14:textId="182DF579" w:rsidR="00684700" w:rsidRDefault="00684700" w:rsidP="00390482">
      <w:pPr>
        <w:pStyle w:val="ListParagraph"/>
        <w:numPr>
          <w:ilvl w:val="1"/>
          <w:numId w:val="29"/>
        </w:numPr>
      </w:pPr>
      <w:proofErr w:type="spellStart"/>
      <w:proofErr w:type="gramStart"/>
      <w:r w:rsidRPr="00485693">
        <w:rPr>
          <w:i/>
        </w:rPr>
        <w:t>groupDiscountPercentage</w:t>
      </w:r>
      <w:proofErr w:type="spellEnd"/>
      <w:proofErr w:type="gramEnd"/>
      <w:r w:rsidRPr="00485693">
        <w:rPr>
          <w:i/>
        </w:rPr>
        <w:t>:</w:t>
      </w:r>
      <w:r>
        <w:t xml:space="preserve"> </w:t>
      </w:r>
      <w:r w:rsidRPr="00C076DB">
        <w:t xml:space="preserve">the discount for this term for a group subscription expressed as a </w:t>
      </w:r>
      <w:r>
        <w:t>decimal number with 2 significant digits past the decimal point</w:t>
      </w:r>
    </w:p>
    <w:p w14:paraId="4D3B933A" w14:textId="018BE6F9" w:rsidR="00AD3AF1" w:rsidRDefault="00AD3AF1" w:rsidP="00390482">
      <w:pPr>
        <w:pStyle w:val="ListParagraph"/>
        <w:numPr>
          <w:ilvl w:val="1"/>
          <w:numId w:val="29"/>
        </w:numPr>
      </w:pPr>
      <w:proofErr w:type="gramStart"/>
      <w:r w:rsidRPr="009275F4">
        <w:rPr>
          <w:i/>
        </w:rPr>
        <w:t>description</w:t>
      </w:r>
      <w:proofErr w:type="gramEnd"/>
      <w:r w:rsidRPr="009275F4">
        <w:rPr>
          <w:i/>
        </w:rPr>
        <w:t>:</w:t>
      </w:r>
      <w:r>
        <w:t xml:space="preserve"> a text describing the term suitable for display in the user interface, such as "Annual ($199 USD)" for the 365-day term priced at $199.</w:t>
      </w:r>
    </w:p>
    <w:p w14:paraId="11C5AD7B" w14:textId="4E1608DF" w:rsidR="00D85072" w:rsidRDefault="00D85072" w:rsidP="009275F4">
      <w:pPr>
        <w:pStyle w:val="ListParagraph"/>
        <w:numPr>
          <w:ilvl w:val="0"/>
          <w:numId w:val="29"/>
        </w:numPr>
      </w:pPr>
      <w:proofErr w:type="spellStart"/>
      <w:r w:rsidRPr="008F6B41">
        <w:rPr>
          <w:b/>
        </w:rPr>
        <w:t>SubscriptionDescription</w:t>
      </w:r>
      <w:proofErr w:type="spellEnd"/>
      <w:r w:rsidRPr="008F6B41">
        <w:rPr>
          <w:b/>
        </w:rPr>
        <w:t>:</w:t>
      </w:r>
      <w:r>
        <w:t xml:space="preserve"> A collection of descriptive texts that the system displays as a section in a partner's subscription pages</w:t>
      </w:r>
    </w:p>
    <w:p w14:paraId="611806E6" w14:textId="39F585B7" w:rsidR="00D85072" w:rsidRDefault="00D85072" w:rsidP="009275F4">
      <w:pPr>
        <w:pStyle w:val="ListParagraph"/>
        <w:numPr>
          <w:ilvl w:val="1"/>
          <w:numId w:val="29"/>
        </w:numPr>
      </w:pPr>
      <w:proofErr w:type="spellStart"/>
      <w:proofErr w:type="gramStart"/>
      <w:r w:rsidRPr="009275F4">
        <w:rPr>
          <w:i/>
        </w:rPr>
        <w:t>partnerId</w:t>
      </w:r>
      <w:proofErr w:type="spellEnd"/>
      <w:proofErr w:type="gramEnd"/>
      <w:r w:rsidRPr="009275F4">
        <w:rPr>
          <w:i/>
        </w:rPr>
        <w:t>:</w:t>
      </w:r>
      <w:r>
        <w:t xml:space="preserve"> the unique identifier of the partner that owns this description</w:t>
      </w:r>
      <w:r w:rsidR="0084166D">
        <w:t xml:space="preserve"> (key, foreign key)</w:t>
      </w:r>
    </w:p>
    <w:p w14:paraId="7BF41544" w14:textId="76DCF4FF" w:rsidR="00D85072" w:rsidRDefault="00D85072" w:rsidP="009275F4">
      <w:pPr>
        <w:pStyle w:val="ListParagraph"/>
        <w:numPr>
          <w:ilvl w:val="1"/>
          <w:numId w:val="29"/>
        </w:numPr>
      </w:pPr>
      <w:proofErr w:type="gramStart"/>
      <w:r w:rsidRPr="009275F4">
        <w:rPr>
          <w:i/>
        </w:rPr>
        <w:t>header</w:t>
      </w:r>
      <w:proofErr w:type="gramEnd"/>
      <w:r w:rsidRPr="009275F4">
        <w:rPr>
          <w:i/>
        </w:rPr>
        <w:t>:</w:t>
      </w:r>
      <w:r>
        <w:t xml:space="preserve"> required text header for the description section in the user interface</w:t>
      </w:r>
      <w:r w:rsidR="0084166D">
        <w:t xml:space="preserve"> (key)</w:t>
      </w:r>
    </w:p>
    <w:p w14:paraId="3E5F23B6" w14:textId="295CF8DD" w:rsidR="00D85072" w:rsidRDefault="00D85072" w:rsidP="009275F4">
      <w:pPr>
        <w:pStyle w:val="ListParagraph"/>
        <w:numPr>
          <w:ilvl w:val="1"/>
          <w:numId w:val="29"/>
        </w:numPr>
      </w:pPr>
      <w:proofErr w:type="spellStart"/>
      <w:proofErr w:type="gramStart"/>
      <w:r w:rsidRPr="009275F4">
        <w:rPr>
          <w:i/>
        </w:rPr>
        <w:t>descriptionType</w:t>
      </w:r>
      <w:proofErr w:type="spellEnd"/>
      <w:proofErr w:type="gramEnd"/>
      <w:r w:rsidRPr="009275F4">
        <w:rPr>
          <w:i/>
        </w:rPr>
        <w:t>:</w:t>
      </w:r>
      <w:r>
        <w:t xml:space="preserve"> the required kind of subscription for which to display the text (Default, Individual, Institution, Commercial)</w:t>
      </w:r>
    </w:p>
    <w:p w14:paraId="3DC33F61" w14:textId="55D8B03D" w:rsidR="00D85072" w:rsidRDefault="00D85072" w:rsidP="009275F4">
      <w:pPr>
        <w:pStyle w:val="ListParagraph"/>
        <w:numPr>
          <w:ilvl w:val="0"/>
          <w:numId w:val="29"/>
        </w:numPr>
      </w:pPr>
      <w:proofErr w:type="spellStart"/>
      <w:r w:rsidRPr="008F6B41">
        <w:rPr>
          <w:b/>
        </w:rPr>
        <w:t>SubscriptionDescriptionItem</w:t>
      </w:r>
      <w:proofErr w:type="spellEnd"/>
      <w:r w:rsidRPr="008F6B41">
        <w:rPr>
          <w:b/>
        </w:rPr>
        <w:t>:</w:t>
      </w:r>
      <w:r>
        <w:t xml:space="preserve"> An individual descriptive text line within a subscription description</w:t>
      </w:r>
    </w:p>
    <w:p w14:paraId="36D109BA" w14:textId="0A356167" w:rsidR="0084166D" w:rsidRDefault="0084166D" w:rsidP="0084166D">
      <w:pPr>
        <w:pStyle w:val="ListParagraph"/>
        <w:numPr>
          <w:ilvl w:val="1"/>
          <w:numId w:val="29"/>
        </w:numPr>
      </w:pPr>
      <w:proofErr w:type="spellStart"/>
      <w:proofErr w:type="gramStart"/>
      <w:r w:rsidRPr="009275F4">
        <w:rPr>
          <w:i/>
        </w:rPr>
        <w:t>partnerId</w:t>
      </w:r>
      <w:proofErr w:type="spellEnd"/>
      <w:proofErr w:type="gramEnd"/>
      <w:r w:rsidRPr="009275F4">
        <w:rPr>
          <w:i/>
        </w:rPr>
        <w:t>:</w:t>
      </w:r>
      <w:r>
        <w:t xml:space="preserve"> the unique identifier of the partner that owns this description (key); part of foreign key to </w:t>
      </w:r>
      <w:proofErr w:type="spellStart"/>
      <w:r>
        <w:t>SubscriptionDescription</w:t>
      </w:r>
      <w:proofErr w:type="spellEnd"/>
    </w:p>
    <w:p w14:paraId="0C6EF173" w14:textId="4E3CB695" w:rsidR="0084166D" w:rsidRDefault="0084166D" w:rsidP="0084166D">
      <w:pPr>
        <w:pStyle w:val="ListParagraph"/>
        <w:numPr>
          <w:ilvl w:val="1"/>
          <w:numId w:val="29"/>
        </w:numPr>
      </w:pPr>
      <w:proofErr w:type="gramStart"/>
      <w:r w:rsidRPr="009275F4">
        <w:rPr>
          <w:i/>
        </w:rPr>
        <w:t>header</w:t>
      </w:r>
      <w:proofErr w:type="gramEnd"/>
      <w:r w:rsidRPr="009275F4">
        <w:rPr>
          <w:i/>
        </w:rPr>
        <w:t>:</w:t>
      </w:r>
      <w:r>
        <w:t xml:space="preserve"> required text header for the description section in the user interface (key); part of foreign key to </w:t>
      </w:r>
      <w:proofErr w:type="spellStart"/>
      <w:r>
        <w:t>SubscriptionDescription</w:t>
      </w:r>
      <w:proofErr w:type="spellEnd"/>
    </w:p>
    <w:p w14:paraId="17318A31" w14:textId="63F98AB5" w:rsidR="0084166D" w:rsidRDefault="008F6B41" w:rsidP="0084166D">
      <w:pPr>
        <w:pStyle w:val="ListParagraph"/>
        <w:numPr>
          <w:ilvl w:val="1"/>
          <w:numId w:val="29"/>
        </w:numPr>
      </w:pPr>
      <w:proofErr w:type="spellStart"/>
      <w:proofErr w:type="gramStart"/>
      <w:r>
        <w:rPr>
          <w:i/>
        </w:rPr>
        <w:t>i</w:t>
      </w:r>
      <w:r w:rsidR="0084166D">
        <w:rPr>
          <w:i/>
        </w:rPr>
        <w:t>temNo</w:t>
      </w:r>
      <w:proofErr w:type="spellEnd"/>
      <w:proofErr w:type="gramEnd"/>
      <w:r w:rsidR="0084166D">
        <w:rPr>
          <w:i/>
        </w:rPr>
        <w:t xml:space="preserve">: </w:t>
      </w:r>
      <w:r w:rsidR="0084166D">
        <w:t xml:space="preserve">identifying and ordering integer for a specific item (key); identifies the item in combination with </w:t>
      </w:r>
      <w:proofErr w:type="spellStart"/>
      <w:r w:rsidR="0084166D">
        <w:t>partnerId</w:t>
      </w:r>
      <w:proofErr w:type="spellEnd"/>
      <w:r w:rsidR="0084166D">
        <w:t xml:space="preserve"> and header; orders items within header</w:t>
      </w:r>
    </w:p>
    <w:p w14:paraId="74EDF6B0" w14:textId="6EC40748" w:rsidR="00D85072" w:rsidRDefault="00D85072" w:rsidP="009275F4">
      <w:pPr>
        <w:pStyle w:val="ListParagraph"/>
        <w:numPr>
          <w:ilvl w:val="1"/>
          <w:numId w:val="29"/>
        </w:numPr>
      </w:pPr>
      <w:proofErr w:type="gramStart"/>
      <w:r w:rsidRPr="009275F4">
        <w:rPr>
          <w:i/>
        </w:rPr>
        <w:t>text</w:t>
      </w:r>
      <w:proofErr w:type="gramEnd"/>
      <w:r w:rsidRPr="009275F4">
        <w:rPr>
          <w:i/>
        </w:rPr>
        <w:t>:</w:t>
      </w:r>
      <w:r>
        <w:t xml:space="preserve"> required text of the description line</w:t>
      </w:r>
    </w:p>
    <w:p w14:paraId="03DB014E" w14:textId="6DA2F1D3" w:rsidR="000F00B5" w:rsidRDefault="004A062D" w:rsidP="004A062D">
      <w:pPr>
        <w:pStyle w:val="Heading1"/>
      </w:pPr>
      <w:r>
        <w:lastRenderedPageBreak/>
        <w:t>Party</w:t>
      </w:r>
    </w:p>
    <w:p w14:paraId="3B82AF72" w14:textId="53D9032C" w:rsidR="004A062D" w:rsidRDefault="004A062D" w:rsidP="007D1598">
      <w:pPr>
        <w:keepNext/>
      </w:pPr>
      <w:r>
        <w:t xml:space="preserve">A </w:t>
      </w:r>
      <w:r w:rsidRPr="004A062D">
        <w:rPr>
          <w:i/>
        </w:rPr>
        <w:t>party</w:t>
      </w:r>
      <w:r>
        <w:t xml:space="preserve"> is a</w:t>
      </w:r>
      <w:r w:rsidRPr="004A062D">
        <w:t xml:space="preserve">n entity that is </w:t>
      </w:r>
      <w:r w:rsidR="007D1598">
        <w:t>some kind of system participant</w:t>
      </w:r>
      <w:r>
        <w:t>.</w:t>
      </w:r>
      <w:r w:rsidR="0026369A">
        <w:t xml:space="preserve"> A subscription is a many-to-many association between parties and partners; see the </w:t>
      </w:r>
      <w:hyperlink w:anchor="_Subscription" w:history="1">
        <w:r w:rsidR="0026369A" w:rsidRPr="0026369A">
          <w:rPr>
            <w:rStyle w:val="Hyperlink"/>
          </w:rPr>
          <w:t>Subscription</w:t>
        </w:r>
      </w:hyperlink>
      <w:r w:rsidR="0026369A">
        <w:t xml:space="preserve"> subsystem.</w:t>
      </w:r>
    </w:p>
    <w:p w14:paraId="5B6FC5F4" w14:textId="751310F2" w:rsidR="002D2E5D" w:rsidRDefault="008F6B41" w:rsidP="004A062D">
      <w:r>
        <w:rPr>
          <w:noProof/>
        </w:rPr>
        <w:drawing>
          <wp:inline distT="0" distB="0" distL="0" distR="0" wp14:anchorId="777E0042" wp14:editId="7CF15982">
            <wp:extent cx="5943600" cy="235865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tif"/>
                    <pic:cNvPicPr/>
                  </pic:nvPicPr>
                  <pic:blipFill>
                    <a:blip r:embed="rId14">
                      <a:extLst>
                        <a:ext uri="{28A0092B-C50C-407E-A947-70E740481C1C}">
                          <a14:useLocalDpi xmlns:a14="http://schemas.microsoft.com/office/drawing/2010/main" val="0"/>
                        </a:ext>
                      </a:extLst>
                    </a:blip>
                    <a:stretch>
                      <a:fillRect/>
                    </a:stretch>
                  </pic:blipFill>
                  <pic:spPr>
                    <a:xfrm>
                      <a:off x="0" y="0"/>
                      <a:ext cx="5945244" cy="2359306"/>
                    </a:xfrm>
                    <a:prstGeom prst="rect">
                      <a:avLst/>
                    </a:prstGeom>
                  </pic:spPr>
                </pic:pic>
              </a:graphicData>
            </a:graphic>
          </wp:inline>
        </w:drawing>
      </w:r>
    </w:p>
    <w:p w14:paraId="6A0A19E6" w14:textId="3C4B5CCA" w:rsidR="002D2E5D" w:rsidRDefault="007D1598" w:rsidP="007D1598">
      <w:pPr>
        <w:pStyle w:val="ListParagraph"/>
        <w:keepNext/>
        <w:numPr>
          <w:ilvl w:val="0"/>
          <w:numId w:val="29"/>
        </w:numPr>
      </w:pPr>
      <w:r w:rsidRPr="006B764F">
        <w:rPr>
          <w:b/>
        </w:rPr>
        <w:t>Party:</w:t>
      </w:r>
      <w:r>
        <w:t xml:space="preserve"> abstract entity that is some kind of system participant</w:t>
      </w:r>
    </w:p>
    <w:p w14:paraId="3F7CA4E5" w14:textId="5203D36D" w:rsidR="00C076DB" w:rsidRDefault="00C076DB" w:rsidP="00C076DB">
      <w:pPr>
        <w:pStyle w:val="ListParagraph"/>
        <w:keepNext/>
        <w:numPr>
          <w:ilvl w:val="1"/>
          <w:numId w:val="29"/>
        </w:numPr>
      </w:pPr>
      <w:proofErr w:type="spellStart"/>
      <w:proofErr w:type="gramStart"/>
      <w:r w:rsidRPr="0026369A">
        <w:rPr>
          <w:i/>
        </w:rPr>
        <w:t>partyId</w:t>
      </w:r>
      <w:proofErr w:type="spellEnd"/>
      <w:proofErr w:type="gramEnd"/>
      <w:r w:rsidRPr="0026369A">
        <w:rPr>
          <w:i/>
        </w:rPr>
        <w:t>:</w:t>
      </w:r>
      <w:r>
        <w:t xml:space="preserve"> unique identifier for the party (</w:t>
      </w:r>
      <w:r w:rsidR="008F6B41">
        <w:t xml:space="preserve">sequence-generated </w:t>
      </w:r>
      <w:r>
        <w:t>key)</w:t>
      </w:r>
    </w:p>
    <w:p w14:paraId="6EEA67E7" w14:textId="424FC70B" w:rsidR="00904200" w:rsidRDefault="00904200" w:rsidP="00C076DB">
      <w:pPr>
        <w:pStyle w:val="ListParagraph"/>
        <w:keepNext/>
        <w:numPr>
          <w:ilvl w:val="1"/>
          <w:numId w:val="29"/>
        </w:numPr>
      </w:pPr>
      <w:proofErr w:type="gramStart"/>
      <w:r w:rsidRPr="009275F4">
        <w:rPr>
          <w:i/>
        </w:rPr>
        <w:t>name</w:t>
      </w:r>
      <w:proofErr w:type="gramEnd"/>
      <w:r w:rsidRPr="009275F4">
        <w:rPr>
          <w:i/>
        </w:rPr>
        <w:t>:</w:t>
      </w:r>
      <w:r>
        <w:t xml:space="preserve"> name of the party</w:t>
      </w:r>
    </w:p>
    <w:p w14:paraId="2DC941FA" w14:textId="0F3D7F9F" w:rsidR="007D1598" w:rsidRDefault="006B764F" w:rsidP="007D1598">
      <w:pPr>
        <w:pStyle w:val="ListParagraph"/>
        <w:numPr>
          <w:ilvl w:val="1"/>
          <w:numId w:val="29"/>
        </w:numPr>
      </w:pPr>
      <w:proofErr w:type="spellStart"/>
      <w:proofErr w:type="gramStart"/>
      <w:r w:rsidRPr="0026369A">
        <w:rPr>
          <w:i/>
        </w:rPr>
        <w:t>partyType</w:t>
      </w:r>
      <w:proofErr w:type="spellEnd"/>
      <w:proofErr w:type="gramEnd"/>
      <w:r w:rsidRPr="0026369A">
        <w:rPr>
          <w:i/>
        </w:rPr>
        <w:t>:</w:t>
      </w:r>
      <w:r>
        <w:t xml:space="preserve"> "user"</w:t>
      </w:r>
    </w:p>
    <w:p w14:paraId="648F2828" w14:textId="1767157A" w:rsidR="006B764F" w:rsidRDefault="006B764F" w:rsidP="006B764F">
      <w:pPr>
        <w:pStyle w:val="ListParagraph"/>
        <w:keepNext/>
        <w:numPr>
          <w:ilvl w:val="0"/>
          <w:numId w:val="29"/>
        </w:numPr>
      </w:pPr>
      <w:proofErr w:type="spellStart"/>
      <w:r w:rsidRPr="006B764F">
        <w:rPr>
          <w:b/>
        </w:rPr>
        <w:t>IpRange</w:t>
      </w:r>
      <w:proofErr w:type="spellEnd"/>
      <w:r w:rsidRPr="006B764F">
        <w:rPr>
          <w:b/>
        </w:rPr>
        <w:t>:</w:t>
      </w:r>
      <w:r>
        <w:t xml:space="preserve"> </w:t>
      </w:r>
      <w:r w:rsidRPr="007D1598">
        <w:t>A range of IP addresses for a subscription; ranges must not overlap for a subscription, they must be mutually exclusive</w:t>
      </w:r>
    </w:p>
    <w:p w14:paraId="0FC20245" w14:textId="6E54736B" w:rsidR="003F7CA9" w:rsidRDefault="003F7CA9" w:rsidP="006B764F">
      <w:pPr>
        <w:pStyle w:val="ListParagraph"/>
        <w:keepNext/>
        <w:numPr>
          <w:ilvl w:val="1"/>
          <w:numId w:val="29"/>
        </w:numPr>
      </w:pPr>
      <w:proofErr w:type="spellStart"/>
      <w:proofErr w:type="gramStart"/>
      <w:r w:rsidRPr="009275F4">
        <w:rPr>
          <w:i/>
        </w:rPr>
        <w:t>partyId</w:t>
      </w:r>
      <w:proofErr w:type="spellEnd"/>
      <w:proofErr w:type="gramEnd"/>
      <w:r w:rsidRPr="009275F4">
        <w:rPr>
          <w:i/>
        </w:rPr>
        <w:t>:</w:t>
      </w:r>
      <w:r>
        <w:t xml:space="preserve"> unique identifier for party that owns the IP range (</w:t>
      </w:r>
      <w:r w:rsidR="0084166D">
        <w:t xml:space="preserve">key, </w:t>
      </w:r>
      <w:r>
        <w:t>foreign key)</w:t>
      </w:r>
    </w:p>
    <w:p w14:paraId="3AD503F8" w14:textId="3135165F" w:rsidR="006B764F" w:rsidRDefault="006B764F" w:rsidP="006B764F">
      <w:pPr>
        <w:pStyle w:val="ListParagraph"/>
        <w:keepNext/>
        <w:numPr>
          <w:ilvl w:val="1"/>
          <w:numId w:val="29"/>
        </w:numPr>
      </w:pPr>
      <w:proofErr w:type="gramStart"/>
      <w:r w:rsidRPr="0026369A">
        <w:rPr>
          <w:i/>
        </w:rPr>
        <w:t>start</w:t>
      </w:r>
      <w:proofErr w:type="gramEnd"/>
      <w:r w:rsidRPr="0026369A">
        <w:rPr>
          <w:i/>
        </w:rPr>
        <w:t>:</w:t>
      </w:r>
      <w:r>
        <w:t xml:space="preserve"> </w:t>
      </w:r>
      <w:r w:rsidRPr="00C076DB">
        <w:t>the IP address that is the first address in the range; must not be part of any other range for the subscription</w:t>
      </w:r>
      <w:r w:rsidR="0084166D">
        <w:t xml:space="preserve"> (key)</w:t>
      </w:r>
      <w:r w:rsidR="008F6B41">
        <w:t xml:space="preserve"> (</w:t>
      </w:r>
      <w:proofErr w:type="spellStart"/>
      <w:r w:rsidR="008F6B41">
        <w:t>startIp</w:t>
      </w:r>
      <w:proofErr w:type="spellEnd"/>
      <w:r w:rsidR="008F6B41">
        <w:t xml:space="preserve"> column in the database)</w:t>
      </w:r>
    </w:p>
    <w:p w14:paraId="2AD0DFFB" w14:textId="5CA7FC72" w:rsidR="00063AF3" w:rsidRDefault="006B764F" w:rsidP="00F12AEB">
      <w:pPr>
        <w:pStyle w:val="ListParagraph"/>
        <w:numPr>
          <w:ilvl w:val="1"/>
          <w:numId w:val="29"/>
        </w:numPr>
      </w:pPr>
      <w:proofErr w:type="gramStart"/>
      <w:r w:rsidRPr="00D57127">
        <w:rPr>
          <w:i/>
        </w:rPr>
        <w:t>end</w:t>
      </w:r>
      <w:proofErr w:type="gramEnd"/>
      <w:r w:rsidRPr="00D57127">
        <w:rPr>
          <w:i/>
        </w:rPr>
        <w:t>:</w:t>
      </w:r>
      <w:r>
        <w:t xml:space="preserve"> </w:t>
      </w:r>
      <w:r w:rsidRPr="00C076DB">
        <w:t>the IP address that is the last address in the range; must be greater than the start</w:t>
      </w:r>
      <w:bookmarkStart w:id="0" w:name="_Meter"/>
      <w:bookmarkEnd w:id="0"/>
      <w:r w:rsidR="008F6B41">
        <w:t xml:space="preserve"> (</w:t>
      </w:r>
      <w:proofErr w:type="spellStart"/>
      <w:r w:rsidR="008F6B41">
        <w:t>endIp</w:t>
      </w:r>
      <w:proofErr w:type="spellEnd"/>
      <w:r w:rsidR="008F6B41">
        <w:t xml:space="preserve"> column in the database)</w:t>
      </w:r>
    </w:p>
    <w:p w14:paraId="741F0A7D" w14:textId="1B17905B" w:rsidR="009302DC" w:rsidRDefault="009302DC" w:rsidP="009302DC">
      <w:pPr>
        <w:pStyle w:val="ListParagraph"/>
        <w:keepNext/>
        <w:numPr>
          <w:ilvl w:val="0"/>
          <w:numId w:val="29"/>
        </w:numPr>
      </w:pPr>
      <w:r>
        <w:rPr>
          <w:b/>
        </w:rPr>
        <w:t>Country</w:t>
      </w:r>
      <w:r w:rsidRPr="006B764F">
        <w:rPr>
          <w:b/>
        </w:rPr>
        <w:t>:</w:t>
      </w:r>
      <w:r>
        <w:t xml:space="preserve"> </w:t>
      </w:r>
      <w:r w:rsidRPr="007D1598">
        <w:t xml:space="preserve">A </w:t>
      </w:r>
      <w:r>
        <w:t>country with a unique name</w:t>
      </w:r>
      <w:r w:rsidR="0084166D">
        <w:t>; used in payment form dropdown</w:t>
      </w:r>
    </w:p>
    <w:p w14:paraId="65E25BAA" w14:textId="7D10B3F9" w:rsidR="009302DC" w:rsidRDefault="009302DC" w:rsidP="009302DC">
      <w:pPr>
        <w:pStyle w:val="ListParagraph"/>
        <w:keepNext/>
        <w:numPr>
          <w:ilvl w:val="1"/>
          <w:numId w:val="29"/>
        </w:numPr>
      </w:pPr>
      <w:proofErr w:type="spellStart"/>
      <w:proofErr w:type="gramStart"/>
      <w:r>
        <w:rPr>
          <w:i/>
        </w:rPr>
        <w:t>countryId</w:t>
      </w:r>
      <w:proofErr w:type="spellEnd"/>
      <w:proofErr w:type="gramEnd"/>
      <w:r w:rsidRPr="0026369A">
        <w:rPr>
          <w:i/>
        </w:rPr>
        <w:t xml:space="preserve">: </w:t>
      </w:r>
      <w:r>
        <w:t>unique identifier for the country (key)</w:t>
      </w:r>
    </w:p>
    <w:p w14:paraId="04D550EB" w14:textId="0BA7852D" w:rsidR="009302DC" w:rsidRDefault="009302DC" w:rsidP="008F6B41">
      <w:pPr>
        <w:pStyle w:val="ListParagraph"/>
        <w:numPr>
          <w:ilvl w:val="1"/>
          <w:numId w:val="29"/>
        </w:numPr>
      </w:pPr>
      <w:proofErr w:type="gramStart"/>
      <w:r>
        <w:rPr>
          <w:i/>
        </w:rPr>
        <w:t>name</w:t>
      </w:r>
      <w:proofErr w:type="gramEnd"/>
      <w:r>
        <w:rPr>
          <w:i/>
        </w:rPr>
        <w:t xml:space="preserve">: </w:t>
      </w:r>
      <w:r>
        <w:t>unique name for the country</w:t>
      </w:r>
      <w:r w:rsidR="008F6B41">
        <w:t xml:space="preserve"> (alternate key)</w:t>
      </w:r>
    </w:p>
    <w:p w14:paraId="5066E8F6" w14:textId="2A2D615F" w:rsidR="004A062D" w:rsidRDefault="004A062D" w:rsidP="004A062D">
      <w:pPr>
        <w:pStyle w:val="Heading1"/>
      </w:pPr>
      <w:r>
        <w:lastRenderedPageBreak/>
        <w:t>Meter</w:t>
      </w:r>
    </w:p>
    <w:p w14:paraId="221C1262" w14:textId="77954111" w:rsidR="004A062D" w:rsidRDefault="004A062D" w:rsidP="007D1598">
      <w:pPr>
        <w:keepNext/>
      </w:pPr>
      <w:r>
        <w:t xml:space="preserve">A </w:t>
      </w:r>
      <w:r w:rsidRPr="00ED52F4">
        <w:rPr>
          <w:i/>
        </w:rPr>
        <w:t>meter</w:t>
      </w:r>
      <w:r>
        <w:t xml:space="preserve"> is a count of page views. The meter subsystem comprises a set of partner-</w:t>
      </w:r>
      <w:proofErr w:type="spellStart"/>
      <w:r>
        <w:t>ip</w:t>
      </w:r>
      <w:proofErr w:type="spellEnd"/>
      <w:r>
        <w:t>-address counts and a set of limits to enforce on those counts. The user accesses the system, which increments the counts and enforces the limits.</w:t>
      </w:r>
    </w:p>
    <w:p w14:paraId="54DD9DE0" w14:textId="22732785" w:rsidR="007D1598" w:rsidRDefault="008F6B41" w:rsidP="004A062D">
      <w:r>
        <w:rPr>
          <w:noProof/>
        </w:rPr>
        <w:drawing>
          <wp:inline distT="0" distB="0" distL="0" distR="0" wp14:anchorId="36BFE8F7" wp14:editId="09E09EFC">
            <wp:extent cx="4114800" cy="286667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r.tif"/>
                    <pic:cNvPicPr/>
                  </pic:nvPicPr>
                  <pic:blipFill>
                    <a:blip r:embed="rId15">
                      <a:extLst>
                        <a:ext uri="{28A0092B-C50C-407E-A947-70E740481C1C}">
                          <a14:useLocalDpi xmlns:a14="http://schemas.microsoft.com/office/drawing/2010/main" val="0"/>
                        </a:ext>
                      </a:extLst>
                    </a:blip>
                    <a:stretch>
                      <a:fillRect/>
                    </a:stretch>
                  </pic:blipFill>
                  <pic:spPr>
                    <a:xfrm>
                      <a:off x="0" y="0"/>
                      <a:ext cx="4116765" cy="2868040"/>
                    </a:xfrm>
                    <a:prstGeom prst="rect">
                      <a:avLst/>
                    </a:prstGeom>
                  </pic:spPr>
                </pic:pic>
              </a:graphicData>
            </a:graphic>
          </wp:inline>
        </w:drawing>
      </w:r>
    </w:p>
    <w:p w14:paraId="54FE8B97" w14:textId="1A32B58C" w:rsidR="007D1598" w:rsidRDefault="007D1598" w:rsidP="007D1598">
      <w:pPr>
        <w:pStyle w:val="ListParagraph"/>
        <w:keepNext/>
        <w:numPr>
          <w:ilvl w:val="0"/>
          <w:numId w:val="29"/>
        </w:numPr>
      </w:pPr>
      <w:proofErr w:type="spellStart"/>
      <w:r w:rsidRPr="00FD3010">
        <w:rPr>
          <w:b/>
        </w:rPr>
        <w:t>IpCount</w:t>
      </w:r>
      <w:proofErr w:type="spellEnd"/>
      <w:r w:rsidRPr="00FD3010">
        <w:rPr>
          <w:b/>
        </w:rPr>
        <w:t>:</w:t>
      </w:r>
      <w:r>
        <w:t xml:space="preserve"> the number of accesses by a specific IP address to partner resources</w:t>
      </w:r>
    </w:p>
    <w:p w14:paraId="546EE78E" w14:textId="470134BD" w:rsidR="0084166D" w:rsidRDefault="0084166D" w:rsidP="0084166D">
      <w:pPr>
        <w:pStyle w:val="ListParagraph"/>
        <w:keepNext/>
        <w:numPr>
          <w:ilvl w:val="1"/>
          <w:numId w:val="29"/>
        </w:numPr>
      </w:pPr>
      <w:proofErr w:type="spellStart"/>
      <w:proofErr w:type="gramStart"/>
      <w:r w:rsidRPr="0084166D">
        <w:rPr>
          <w:i/>
        </w:rPr>
        <w:t>partnerId</w:t>
      </w:r>
      <w:proofErr w:type="spellEnd"/>
      <w:proofErr w:type="gramEnd"/>
      <w:r w:rsidRPr="0084166D">
        <w:rPr>
          <w:i/>
        </w:rPr>
        <w:t xml:space="preserve">: </w:t>
      </w:r>
      <w:r>
        <w:t>unique identifier for the partner being metered (key</w:t>
      </w:r>
      <w:r w:rsidR="00BD0736">
        <w:t>, foreign key</w:t>
      </w:r>
      <w:r>
        <w:t>)</w:t>
      </w:r>
    </w:p>
    <w:p w14:paraId="26B792A3" w14:textId="3DB6236E" w:rsidR="007D1598" w:rsidRDefault="007D1598" w:rsidP="0084166D">
      <w:pPr>
        <w:pStyle w:val="ListParagraph"/>
        <w:keepNext/>
        <w:numPr>
          <w:ilvl w:val="1"/>
          <w:numId w:val="29"/>
        </w:numPr>
      </w:pPr>
      <w:proofErr w:type="spellStart"/>
      <w:proofErr w:type="gramStart"/>
      <w:r w:rsidRPr="0084166D">
        <w:rPr>
          <w:i/>
        </w:rPr>
        <w:t>ip</w:t>
      </w:r>
      <w:proofErr w:type="spellEnd"/>
      <w:proofErr w:type="gramEnd"/>
      <w:r w:rsidRPr="0084166D">
        <w:rPr>
          <w:i/>
        </w:rPr>
        <w:t>:</w:t>
      </w:r>
      <w:r>
        <w:t xml:space="preserve"> the IP address</w:t>
      </w:r>
      <w:r w:rsidR="00C076DB">
        <w:t xml:space="preserve"> (key)</w:t>
      </w:r>
    </w:p>
    <w:p w14:paraId="6B81309C" w14:textId="718D6C48" w:rsidR="007D1598" w:rsidRDefault="007D1598" w:rsidP="007D1598">
      <w:pPr>
        <w:pStyle w:val="ListParagraph"/>
        <w:numPr>
          <w:ilvl w:val="1"/>
          <w:numId w:val="29"/>
        </w:numPr>
      </w:pPr>
      <w:proofErr w:type="gramStart"/>
      <w:r w:rsidRPr="00FD3010">
        <w:rPr>
          <w:i/>
        </w:rPr>
        <w:t>count</w:t>
      </w:r>
      <w:proofErr w:type="gramEnd"/>
      <w:r w:rsidRPr="00FD3010">
        <w:rPr>
          <w:i/>
        </w:rPr>
        <w:t>:</w:t>
      </w:r>
      <w:r>
        <w:t xml:space="preserve"> the number of accesses</w:t>
      </w:r>
    </w:p>
    <w:p w14:paraId="7EA131F8" w14:textId="0EC62441" w:rsidR="007D1598" w:rsidRDefault="007D1598" w:rsidP="007D1598">
      <w:pPr>
        <w:pStyle w:val="ListParagraph"/>
        <w:keepNext/>
        <w:numPr>
          <w:ilvl w:val="0"/>
          <w:numId w:val="29"/>
        </w:numPr>
      </w:pPr>
      <w:proofErr w:type="spellStart"/>
      <w:r w:rsidRPr="00FD3010">
        <w:rPr>
          <w:b/>
        </w:rPr>
        <w:t>LimitValue</w:t>
      </w:r>
      <w:proofErr w:type="spellEnd"/>
      <w:r w:rsidRPr="00FD3010">
        <w:rPr>
          <w:b/>
        </w:rPr>
        <w:t>:</w:t>
      </w:r>
      <w:r>
        <w:t xml:space="preserve"> a limit on the IP address count for a specific partner</w:t>
      </w:r>
    </w:p>
    <w:p w14:paraId="55B4C3E3" w14:textId="076853DA" w:rsidR="0084166D" w:rsidRDefault="0084166D" w:rsidP="0084166D">
      <w:pPr>
        <w:pStyle w:val="ListParagraph"/>
        <w:keepNext/>
        <w:numPr>
          <w:ilvl w:val="1"/>
          <w:numId w:val="29"/>
        </w:numPr>
      </w:pPr>
      <w:proofErr w:type="spellStart"/>
      <w:proofErr w:type="gramStart"/>
      <w:r w:rsidRPr="0084166D">
        <w:rPr>
          <w:i/>
        </w:rPr>
        <w:t>partnerId</w:t>
      </w:r>
      <w:proofErr w:type="spellEnd"/>
      <w:proofErr w:type="gramEnd"/>
      <w:r w:rsidRPr="0084166D">
        <w:rPr>
          <w:i/>
        </w:rPr>
        <w:t xml:space="preserve">: </w:t>
      </w:r>
      <w:r>
        <w:t>unique identifier for the partner being metered (key</w:t>
      </w:r>
      <w:r w:rsidR="00BD0736">
        <w:t>, foreign key</w:t>
      </w:r>
      <w:r>
        <w:t>)</w:t>
      </w:r>
    </w:p>
    <w:p w14:paraId="597FF8F2" w14:textId="62699A84" w:rsidR="007D1598" w:rsidRDefault="00C935C9" w:rsidP="007D1598">
      <w:pPr>
        <w:pStyle w:val="ListParagraph"/>
        <w:keepNext/>
        <w:numPr>
          <w:ilvl w:val="1"/>
          <w:numId w:val="29"/>
        </w:numPr>
      </w:pPr>
      <w:proofErr w:type="spellStart"/>
      <w:proofErr w:type="gramStart"/>
      <w:r>
        <w:rPr>
          <w:i/>
        </w:rPr>
        <w:t>limitValueId</w:t>
      </w:r>
      <w:proofErr w:type="spellEnd"/>
      <w:proofErr w:type="gramEnd"/>
      <w:r w:rsidR="007D1598" w:rsidRPr="00FD3010">
        <w:rPr>
          <w:i/>
        </w:rPr>
        <w:t>:</w:t>
      </w:r>
      <w:r w:rsidR="007D1598">
        <w:t xml:space="preserve"> the name of the limit</w:t>
      </w:r>
      <w:r w:rsidR="00C076DB">
        <w:t xml:space="preserve"> (key)</w:t>
      </w:r>
    </w:p>
    <w:p w14:paraId="1D7E403F" w14:textId="4C949FEC" w:rsidR="007D1598" w:rsidRPr="004A062D" w:rsidRDefault="007D1598" w:rsidP="007D1598">
      <w:pPr>
        <w:pStyle w:val="ListParagraph"/>
        <w:numPr>
          <w:ilvl w:val="1"/>
          <w:numId w:val="29"/>
        </w:numPr>
      </w:pPr>
      <w:proofErr w:type="gramStart"/>
      <w:r w:rsidRPr="00FD3010">
        <w:rPr>
          <w:i/>
        </w:rPr>
        <w:t>value</w:t>
      </w:r>
      <w:proofErr w:type="gramEnd"/>
      <w:r w:rsidRPr="00FD3010">
        <w:rPr>
          <w:i/>
        </w:rPr>
        <w:t>:</w:t>
      </w:r>
      <w:r>
        <w:t xml:space="preserve"> the number of accesses at which the limit applies</w:t>
      </w:r>
    </w:p>
    <w:p w14:paraId="0E17D4CD" w14:textId="05253C89" w:rsidR="004A062D" w:rsidRDefault="004A062D" w:rsidP="004A062D">
      <w:pPr>
        <w:pStyle w:val="Heading1"/>
      </w:pPr>
      <w:bookmarkStart w:id="1" w:name="_Subscription"/>
      <w:bookmarkStart w:id="2" w:name="_Subscription_1"/>
      <w:bookmarkEnd w:id="1"/>
      <w:bookmarkEnd w:id="2"/>
      <w:r>
        <w:lastRenderedPageBreak/>
        <w:t>Subscription</w:t>
      </w:r>
    </w:p>
    <w:p w14:paraId="47F020D9" w14:textId="497E1767" w:rsidR="00ED52F4" w:rsidRDefault="00ED52F4" w:rsidP="007D1598">
      <w:pPr>
        <w:keepNext/>
      </w:pPr>
      <w:r>
        <w:t xml:space="preserve">A </w:t>
      </w:r>
      <w:r w:rsidRPr="00ED52F4">
        <w:rPr>
          <w:i/>
        </w:rPr>
        <w:t>subscription</w:t>
      </w:r>
      <w:r>
        <w:t xml:space="preserve"> is a</w:t>
      </w:r>
      <w:r w:rsidRPr="00ED52F4">
        <w:t>n agreement by a party to take and pay for access to a partner system</w:t>
      </w:r>
      <w:r>
        <w:t xml:space="preserve">. </w:t>
      </w:r>
      <w:r w:rsidR="00E67C53">
        <w:t>A subscription has a set of transactions (initial subscription, renewal, refund).</w:t>
      </w:r>
    </w:p>
    <w:p w14:paraId="3B4962AA" w14:textId="6D8A22C7" w:rsidR="007D1598" w:rsidRDefault="008F6B41" w:rsidP="00ED52F4">
      <w:r>
        <w:rPr>
          <w:noProof/>
        </w:rPr>
        <w:drawing>
          <wp:inline distT="0" distB="0" distL="0" distR="0" wp14:anchorId="67652CA5" wp14:editId="7772C7E8">
            <wp:extent cx="3657600" cy="51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cription.tif"/>
                    <pic:cNvPicPr/>
                  </pic:nvPicPr>
                  <pic:blipFill>
                    <a:blip r:embed="rId16">
                      <a:extLst>
                        <a:ext uri="{28A0092B-C50C-407E-A947-70E740481C1C}">
                          <a14:useLocalDpi xmlns:a14="http://schemas.microsoft.com/office/drawing/2010/main" val="0"/>
                        </a:ext>
                      </a:extLst>
                    </a:blip>
                    <a:stretch>
                      <a:fillRect/>
                    </a:stretch>
                  </pic:blipFill>
                  <pic:spPr>
                    <a:xfrm>
                      <a:off x="0" y="0"/>
                      <a:ext cx="3658037" cy="5106620"/>
                    </a:xfrm>
                    <a:prstGeom prst="rect">
                      <a:avLst/>
                    </a:prstGeom>
                  </pic:spPr>
                </pic:pic>
              </a:graphicData>
            </a:graphic>
          </wp:inline>
        </w:drawing>
      </w:r>
    </w:p>
    <w:p w14:paraId="4D017926" w14:textId="3BAFB077" w:rsidR="007D1598" w:rsidRDefault="007D1598" w:rsidP="00C076DB">
      <w:pPr>
        <w:pStyle w:val="ListParagraph"/>
        <w:keepNext/>
        <w:numPr>
          <w:ilvl w:val="0"/>
          <w:numId w:val="30"/>
        </w:numPr>
      </w:pPr>
      <w:r w:rsidRPr="000B296A">
        <w:rPr>
          <w:b/>
        </w:rPr>
        <w:t>Subscription:</w:t>
      </w:r>
      <w:r>
        <w:t xml:space="preserve"> </w:t>
      </w:r>
      <w:r w:rsidRPr="007D1598">
        <w:t>An agreement by a party to take and pay for access to a partner system; a relationship between a party and a partner system</w:t>
      </w:r>
    </w:p>
    <w:p w14:paraId="4041DA23" w14:textId="77777777" w:rsidR="008F6B41" w:rsidRDefault="008F6B41" w:rsidP="008F6B41">
      <w:pPr>
        <w:pStyle w:val="ListParagraph"/>
        <w:keepNext/>
        <w:numPr>
          <w:ilvl w:val="1"/>
          <w:numId w:val="30"/>
        </w:numPr>
      </w:pPr>
      <w:proofErr w:type="spellStart"/>
      <w:proofErr w:type="gramStart"/>
      <w:r w:rsidRPr="000B296A">
        <w:rPr>
          <w:i/>
        </w:rPr>
        <w:t>partyId</w:t>
      </w:r>
      <w:proofErr w:type="spellEnd"/>
      <w:proofErr w:type="gramEnd"/>
      <w:r w:rsidRPr="000B296A">
        <w:rPr>
          <w:i/>
        </w:rPr>
        <w:t>:</w:t>
      </w:r>
      <w:r>
        <w:t xml:space="preserve"> the unique identifier for the subscribing party (key, foreign key)</w:t>
      </w:r>
    </w:p>
    <w:p w14:paraId="395A3DF7" w14:textId="77777777" w:rsidR="008F6B41" w:rsidRDefault="008F6B41" w:rsidP="008F6B41">
      <w:pPr>
        <w:pStyle w:val="ListParagraph"/>
        <w:keepNext/>
        <w:numPr>
          <w:ilvl w:val="1"/>
          <w:numId w:val="30"/>
        </w:numPr>
      </w:pPr>
      <w:proofErr w:type="spellStart"/>
      <w:proofErr w:type="gramStart"/>
      <w:r w:rsidRPr="000B296A">
        <w:rPr>
          <w:i/>
        </w:rPr>
        <w:t>partnerId</w:t>
      </w:r>
      <w:proofErr w:type="spellEnd"/>
      <w:proofErr w:type="gramEnd"/>
      <w:r w:rsidRPr="000B296A">
        <w:rPr>
          <w:i/>
        </w:rPr>
        <w:t>:</w:t>
      </w:r>
      <w:r>
        <w:t xml:space="preserve"> the unique identifier for the subscribed partner system (key, foreign key)</w:t>
      </w:r>
    </w:p>
    <w:p w14:paraId="5CA54E1E" w14:textId="7024FE4E" w:rsidR="000B296A" w:rsidRDefault="000B296A" w:rsidP="00C076DB">
      <w:pPr>
        <w:pStyle w:val="ListParagraph"/>
        <w:keepNext/>
        <w:numPr>
          <w:ilvl w:val="1"/>
          <w:numId w:val="30"/>
        </w:numPr>
      </w:pPr>
      <w:proofErr w:type="spellStart"/>
      <w:proofErr w:type="gramStart"/>
      <w:r w:rsidRPr="000B296A">
        <w:rPr>
          <w:i/>
        </w:rPr>
        <w:t>subscriptionId</w:t>
      </w:r>
      <w:proofErr w:type="spellEnd"/>
      <w:proofErr w:type="gramEnd"/>
      <w:r w:rsidRPr="000B296A">
        <w:rPr>
          <w:i/>
        </w:rPr>
        <w:t>:</w:t>
      </w:r>
      <w:r>
        <w:t xml:space="preserve"> </w:t>
      </w:r>
      <w:r w:rsidR="008F6B41">
        <w:t>an alternate,</w:t>
      </w:r>
      <w:r>
        <w:t xml:space="preserve"> unique identifier for the subscription (</w:t>
      </w:r>
      <w:r w:rsidR="008F6B41">
        <w:t xml:space="preserve">sequence-generated </w:t>
      </w:r>
      <w:r w:rsidR="00BD5B00">
        <w:t xml:space="preserve">alternate </w:t>
      </w:r>
      <w:r>
        <w:t>key)</w:t>
      </w:r>
    </w:p>
    <w:p w14:paraId="00A888F6" w14:textId="2275DFF2" w:rsidR="00C076DB" w:rsidRDefault="00C076DB" w:rsidP="00C076DB">
      <w:pPr>
        <w:pStyle w:val="ListParagraph"/>
        <w:keepNext/>
        <w:numPr>
          <w:ilvl w:val="1"/>
          <w:numId w:val="30"/>
        </w:numPr>
      </w:pPr>
      <w:proofErr w:type="spellStart"/>
      <w:proofErr w:type="gramStart"/>
      <w:r w:rsidRPr="000B296A">
        <w:rPr>
          <w:i/>
        </w:rPr>
        <w:t>startDate</w:t>
      </w:r>
      <w:proofErr w:type="spellEnd"/>
      <w:proofErr w:type="gramEnd"/>
      <w:r w:rsidRPr="000B296A">
        <w:rPr>
          <w:i/>
        </w:rPr>
        <w:t>:</w:t>
      </w:r>
      <w:r>
        <w:t xml:space="preserve"> </w:t>
      </w:r>
      <w:r w:rsidRPr="00C076DB">
        <w:t>the date and time at which the subscription commences</w:t>
      </w:r>
    </w:p>
    <w:p w14:paraId="5C9B020F" w14:textId="0D1B2CFF" w:rsidR="00C076DB" w:rsidRDefault="00C076DB" w:rsidP="00C076DB">
      <w:pPr>
        <w:pStyle w:val="ListParagraph"/>
        <w:numPr>
          <w:ilvl w:val="1"/>
          <w:numId w:val="30"/>
        </w:numPr>
      </w:pPr>
      <w:proofErr w:type="spellStart"/>
      <w:proofErr w:type="gramStart"/>
      <w:r w:rsidRPr="000B296A">
        <w:rPr>
          <w:i/>
        </w:rPr>
        <w:t>endDate</w:t>
      </w:r>
      <w:proofErr w:type="spellEnd"/>
      <w:proofErr w:type="gramEnd"/>
      <w:r w:rsidRPr="000B296A">
        <w:rPr>
          <w:i/>
        </w:rPr>
        <w:t>:</w:t>
      </w:r>
      <w:r>
        <w:t xml:space="preserve"> </w:t>
      </w:r>
      <w:r w:rsidRPr="00C076DB">
        <w:t>the date and time at which the subscription ends</w:t>
      </w:r>
    </w:p>
    <w:p w14:paraId="3B88F0FE" w14:textId="598E7A6F" w:rsidR="00F83E4A" w:rsidRDefault="00F83E4A" w:rsidP="00F83E4A">
      <w:pPr>
        <w:pStyle w:val="ListParagraph"/>
        <w:keepNext/>
        <w:numPr>
          <w:ilvl w:val="0"/>
          <w:numId w:val="30"/>
        </w:numPr>
      </w:pPr>
      <w:proofErr w:type="spellStart"/>
      <w:r w:rsidRPr="000B296A">
        <w:rPr>
          <w:b/>
        </w:rPr>
        <w:lastRenderedPageBreak/>
        <w:t>Subscription</w:t>
      </w:r>
      <w:r>
        <w:rPr>
          <w:b/>
        </w:rPr>
        <w:t>Transaction</w:t>
      </w:r>
      <w:proofErr w:type="spellEnd"/>
      <w:r w:rsidRPr="000B296A">
        <w:rPr>
          <w:b/>
        </w:rPr>
        <w:t>:</w:t>
      </w:r>
      <w:r>
        <w:t xml:space="preserve"> A transaction (initial subscription, renewal, subscription refund) for a subscription; this class provides a history of the subscription</w:t>
      </w:r>
      <w:r w:rsidR="008A728D">
        <w:t xml:space="preserve"> as an ordered set of transactions</w:t>
      </w:r>
    </w:p>
    <w:p w14:paraId="7AD658D8" w14:textId="77777777" w:rsidR="00BD5B00" w:rsidRDefault="00BD5B00" w:rsidP="00BD5B00">
      <w:pPr>
        <w:pStyle w:val="ListParagraph"/>
        <w:keepNext/>
        <w:numPr>
          <w:ilvl w:val="1"/>
          <w:numId w:val="30"/>
        </w:numPr>
      </w:pPr>
      <w:proofErr w:type="spellStart"/>
      <w:proofErr w:type="gramStart"/>
      <w:r w:rsidRPr="000B296A">
        <w:rPr>
          <w:i/>
        </w:rPr>
        <w:t>partyId</w:t>
      </w:r>
      <w:proofErr w:type="spellEnd"/>
      <w:proofErr w:type="gramEnd"/>
      <w:r w:rsidRPr="000B296A">
        <w:rPr>
          <w:i/>
        </w:rPr>
        <w:t>:</w:t>
      </w:r>
      <w:r>
        <w:t xml:space="preserve"> the unique identifier for the subscribing party (key, foreign key)</w:t>
      </w:r>
    </w:p>
    <w:p w14:paraId="0C1B44FE" w14:textId="7AF5C6F9" w:rsidR="00BD5B00" w:rsidRDefault="00BD5B00" w:rsidP="00BD5B00">
      <w:pPr>
        <w:pStyle w:val="ListParagraph"/>
        <w:keepNext/>
        <w:numPr>
          <w:ilvl w:val="1"/>
          <w:numId w:val="30"/>
        </w:numPr>
      </w:pPr>
      <w:proofErr w:type="spellStart"/>
      <w:proofErr w:type="gramStart"/>
      <w:r w:rsidRPr="000B296A">
        <w:rPr>
          <w:i/>
        </w:rPr>
        <w:t>partnerId</w:t>
      </w:r>
      <w:proofErr w:type="spellEnd"/>
      <w:proofErr w:type="gramEnd"/>
      <w:r w:rsidRPr="000B296A">
        <w:rPr>
          <w:i/>
        </w:rPr>
        <w:t>:</w:t>
      </w:r>
      <w:r>
        <w:t xml:space="preserve"> the unique identifier for the subscribed partner system (key, foreign key)</w:t>
      </w:r>
      <w:r w:rsidR="00781897">
        <w:t xml:space="preserve"> (must match the partner id of the associated </w:t>
      </w:r>
      <w:proofErr w:type="spellStart"/>
      <w:r w:rsidR="00781897">
        <w:t>ActivationCode</w:t>
      </w:r>
      <w:proofErr w:type="spellEnd"/>
      <w:r w:rsidR="00781897">
        <w:t xml:space="preserve"> object)</w:t>
      </w:r>
    </w:p>
    <w:p w14:paraId="49FBD4FB" w14:textId="40627609" w:rsidR="008A728D" w:rsidRDefault="008F6B41" w:rsidP="00BD5B00">
      <w:pPr>
        <w:pStyle w:val="ListParagraph"/>
        <w:keepNext/>
        <w:numPr>
          <w:ilvl w:val="1"/>
          <w:numId w:val="30"/>
        </w:numPr>
      </w:pPr>
      <w:proofErr w:type="spellStart"/>
      <w:proofErr w:type="gramStart"/>
      <w:r>
        <w:rPr>
          <w:i/>
        </w:rPr>
        <w:t>t</w:t>
      </w:r>
      <w:r w:rsidR="008A728D">
        <w:rPr>
          <w:i/>
        </w:rPr>
        <w:t>ransactionNo</w:t>
      </w:r>
      <w:proofErr w:type="spellEnd"/>
      <w:proofErr w:type="gramEnd"/>
      <w:r w:rsidR="008A728D">
        <w:rPr>
          <w:i/>
        </w:rPr>
        <w:t>: identifying and ordering integer for transaction; identifies transaction within party and partner; orders transactions for a specific part</w:t>
      </w:r>
      <w:r>
        <w:rPr>
          <w:i/>
        </w:rPr>
        <w:t>y</w:t>
      </w:r>
      <w:r w:rsidR="008A728D">
        <w:rPr>
          <w:i/>
        </w:rPr>
        <w:t xml:space="preserve"> and partner</w:t>
      </w:r>
    </w:p>
    <w:p w14:paraId="73B2D430" w14:textId="69874134" w:rsidR="00F83E4A" w:rsidRDefault="00F83E4A" w:rsidP="00F83E4A">
      <w:pPr>
        <w:pStyle w:val="ListParagraph"/>
        <w:keepNext/>
        <w:numPr>
          <w:ilvl w:val="1"/>
          <w:numId w:val="30"/>
        </w:numPr>
      </w:pPr>
      <w:proofErr w:type="spellStart"/>
      <w:proofErr w:type="gramStart"/>
      <w:r>
        <w:rPr>
          <w:i/>
        </w:rPr>
        <w:t>transactionDate</w:t>
      </w:r>
      <w:proofErr w:type="spellEnd"/>
      <w:proofErr w:type="gramEnd"/>
      <w:r w:rsidRPr="000B296A">
        <w:rPr>
          <w:i/>
        </w:rPr>
        <w:t>:</w:t>
      </w:r>
      <w:r>
        <w:t xml:space="preserve"> the date and time of the transaction</w:t>
      </w:r>
    </w:p>
    <w:p w14:paraId="4B893371" w14:textId="451B336C" w:rsidR="00F83E4A" w:rsidRDefault="00F83E4A" w:rsidP="00F83E4A">
      <w:pPr>
        <w:pStyle w:val="ListParagraph"/>
        <w:keepNext/>
        <w:numPr>
          <w:ilvl w:val="1"/>
          <w:numId w:val="30"/>
        </w:numPr>
      </w:pPr>
      <w:proofErr w:type="spellStart"/>
      <w:proofErr w:type="gramStart"/>
      <w:r w:rsidRPr="008341B5">
        <w:rPr>
          <w:i/>
        </w:rPr>
        <w:t>startDate</w:t>
      </w:r>
      <w:proofErr w:type="spellEnd"/>
      <w:proofErr w:type="gramEnd"/>
      <w:r w:rsidRPr="008341B5">
        <w:rPr>
          <w:i/>
        </w:rPr>
        <w:t>:</w:t>
      </w:r>
      <w:r>
        <w:t xml:space="preserve"> as of the transaction date, the date and time of the </w:t>
      </w:r>
      <w:r w:rsidR="00E67C53">
        <w:t xml:space="preserve">start of the </w:t>
      </w:r>
      <w:r>
        <w:t>subscription</w:t>
      </w:r>
    </w:p>
    <w:p w14:paraId="04DD48DA" w14:textId="3F908522" w:rsidR="00F83E4A" w:rsidRDefault="00F83E4A" w:rsidP="00F83E4A">
      <w:pPr>
        <w:pStyle w:val="ListParagraph"/>
        <w:keepNext/>
        <w:numPr>
          <w:ilvl w:val="1"/>
          <w:numId w:val="30"/>
        </w:numPr>
      </w:pPr>
      <w:proofErr w:type="spellStart"/>
      <w:proofErr w:type="gramStart"/>
      <w:r w:rsidRPr="008341B5">
        <w:rPr>
          <w:i/>
        </w:rPr>
        <w:t>endDate</w:t>
      </w:r>
      <w:proofErr w:type="spellEnd"/>
      <w:proofErr w:type="gramEnd"/>
      <w:r w:rsidRPr="008341B5">
        <w:rPr>
          <w:i/>
        </w:rPr>
        <w:t>:</w:t>
      </w:r>
      <w:r>
        <w:t xml:space="preserve"> as of the transaction date, the date and time of the </w:t>
      </w:r>
      <w:r w:rsidR="00E67C53">
        <w:t xml:space="preserve">end of the </w:t>
      </w:r>
      <w:r>
        <w:t>subscription</w:t>
      </w:r>
    </w:p>
    <w:p w14:paraId="1EBA8350" w14:textId="5274B9A3" w:rsidR="00F83E4A" w:rsidRDefault="00F83E4A" w:rsidP="004931A9">
      <w:pPr>
        <w:pStyle w:val="ListParagraph"/>
        <w:numPr>
          <w:ilvl w:val="1"/>
          <w:numId w:val="30"/>
        </w:numPr>
      </w:pPr>
      <w:proofErr w:type="spellStart"/>
      <w:proofErr w:type="gramStart"/>
      <w:r w:rsidRPr="008341B5">
        <w:rPr>
          <w:i/>
        </w:rPr>
        <w:t>transactionType</w:t>
      </w:r>
      <w:proofErr w:type="spellEnd"/>
      <w:proofErr w:type="gramEnd"/>
      <w:r w:rsidRPr="008341B5">
        <w:rPr>
          <w:i/>
        </w:rPr>
        <w:t>:</w:t>
      </w:r>
      <w:r>
        <w:t xml:space="preserve"> the kind of transaction (Initial, Renewal, </w:t>
      </w:r>
      <w:r w:rsidR="008F6B41">
        <w:t>Terminal</w:t>
      </w:r>
      <w:r>
        <w:t>)</w:t>
      </w:r>
    </w:p>
    <w:p w14:paraId="5A125577" w14:textId="30464959" w:rsidR="008F6B41" w:rsidRDefault="008F6B41" w:rsidP="004931A9">
      <w:pPr>
        <w:pStyle w:val="ListParagraph"/>
        <w:numPr>
          <w:ilvl w:val="1"/>
          <w:numId w:val="30"/>
        </w:numPr>
      </w:pPr>
      <w:proofErr w:type="spellStart"/>
      <w:proofErr w:type="gramStart"/>
      <w:r>
        <w:rPr>
          <w:i/>
        </w:rPr>
        <w:t>activationCodeId</w:t>
      </w:r>
      <w:proofErr w:type="spellEnd"/>
      <w:proofErr w:type="gramEnd"/>
      <w:r>
        <w:rPr>
          <w:i/>
        </w:rPr>
        <w:t xml:space="preserve">: </w:t>
      </w:r>
      <w:r>
        <w:t>the unique UUID activation code for the transaction</w:t>
      </w:r>
    </w:p>
    <w:p w14:paraId="51C216A2" w14:textId="00AFF372" w:rsidR="00134940" w:rsidRDefault="00134940" w:rsidP="00134940">
      <w:pPr>
        <w:pStyle w:val="ListParagraph"/>
        <w:keepNext/>
        <w:numPr>
          <w:ilvl w:val="0"/>
          <w:numId w:val="30"/>
        </w:numPr>
      </w:pPr>
      <w:proofErr w:type="spellStart"/>
      <w:r>
        <w:rPr>
          <w:b/>
        </w:rPr>
        <w:t>ActivationCode</w:t>
      </w:r>
      <w:proofErr w:type="spellEnd"/>
      <w:r w:rsidRPr="000B296A">
        <w:rPr>
          <w:b/>
        </w:rPr>
        <w:t>:</w:t>
      </w:r>
      <w:r>
        <w:t xml:space="preserve"> A unique code that allows a subscriber to create or renew a previously purchased subscription to a partner; this approach allows for flexible purchasing options not tied to authentication or subscription services.</w:t>
      </w:r>
    </w:p>
    <w:p w14:paraId="61D366A8" w14:textId="730D235B" w:rsidR="00134940" w:rsidRDefault="00134940" w:rsidP="00134940">
      <w:pPr>
        <w:pStyle w:val="ListParagraph"/>
        <w:keepNext/>
        <w:numPr>
          <w:ilvl w:val="1"/>
          <w:numId w:val="30"/>
        </w:numPr>
      </w:pPr>
      <w:proofErr w:type="spellStart"/>
      <w:proofErr w:type="gramStart"/>
      <w:r w:rsidRPr="009275F4">
        <w:rPr>
          <w:i/>
        </w:rPr>
        <w:t>activationCode</w:t>
      </w:r>
      <w:r w:rsidR="008F6B41">
        <w:rPr>
          <w:i/>
        </w:rPr>
        <w:t>Id</w:t>
      </w:r>
      <w:proofErr w:type="spellEnd"/>
      <w:proofErr w:type="gramEnd"/>
      <w:r w:rsidRPr="009275F4">
        <w:rPr>
          <w:i/>
        </w:rPr>
        <w:t xml:space="preserve">: </w:t>
      </w:r>
      <w:r>
        <w:t>the code, a Universally Unique Identifier (</w:t>
      </w:r>
      <w:r w:rsidR="008F6B41">
        <w:t xml:space="preserve">generated </w:t>
      </w:r>
      <w:r>
        <w:t>UUID</w:t>
      </w:r>
      <w:r w:rsidR="008A728D">
        <w:t>, key</w:t>
      </w:r>
      <w:r>
        <w:t>)</w:t>
      </w:r>
    </w:p>
    <w:p w14:paraId="0616317F" w14:textId="1D3D4401" w:rsidR="00134940" w:rsidRDefault="00134940" w:rsidP="00134940">
      <w:pPr>
        <w:pStyle w:val="ListParagraph"/>
        <w:keepNext/>
        <w:numPr>
          <w:ilvl w:val="1"/>
          <w:numId w:val="30"/>
        </w:numPr>
      </w:pPr>
      <w:proofErr w:type="spellStart"/>
      <w:proofErr w:type="gramStart"/>
      <w:r w:rsidRPr="009275F4">
        <w:rPr>
          <w:i/>
        </w:rPr>
        <w:t>partnerId</w:t>
      </w:r>
      <w:proofErr w:type="spellEnd"/>
      <w:proofErr w:type="gramEnd"/>
      <w:r w:rsidRPr="009275F4">
        <w:rPr>
          <w:i/>
        </w:rPr>
        <w:t>:</w:t>
      </w:r>
      <w:r>
        <w:t xml:space="preserve"> the partner to which the activation code applies</w:t>
      </w:r>
      <w:r w:rsidR="008A728D">
        <w:t xml:space="preserve"> (foreign key)</w:t>
      </w:r>
    </w:p>
    <w:p w14:paraId="522270B6" w14:textId="53007A3C" w:rsidR="00134940" w:rsidRDefault="00134940" w:rsidP="00134940">
      <w:pPr>
        <w:pStyle w:val="ListParagraph"/>
        <w:keepNext/>
        <w:numPr>
          <w:ilvl w:val="1"/>
          <w:numId w:val="30"/>
        </w:numPr>
      </w:pPr>
      <w:proofErr w:type="gramStart"/>
      <w:r w:rsidRPr="009275F4">
        <w:rPr>
          <w:i/>
        </w:rPr>
        <w:t>period</w:t>
      </w:r>
      <w:proofErr w:type="gramEnd"/>
      <w:r w:rsidRPr="009275F4">
        <w:rPr>
          <w:i/>
        </w:rPr>
        <w:t>:</w:t>
      </w:r>
      <w:r>
        <w:t xml:space="preserve"> the number of months to which to subscribe the party to the partner</w:t>
      </w:r>
    </w:p>
    <w:p w14:paraId="791B0B2B" w14:textId="761ECB73" w:rsidR="00134940" w:rsidRDefault="00134940" w:rsidP="008F6B41">
      <w:pPr>
        <w:pStyle w:val="ListParagraph"/>
        <w:numPr>
          <w:ilvl w:val="1"/>
          <w:numId w:val="30"/>
        </w:numPr>
      </w:pPr>
      <w:proofErr w:type="spellStart"/>
      <w:proofErr w:type="gramStart"/>
      <w:r w:rsidRPr="009275F4">
        <w:rPr>
          <w:i/>
        </w:rPr>
        <w:t>purchaseDate</w:t>
      </w:r>
      <w:proofErr w:type="spellEnd"/>
      <w:proofErr w:type="gramEnd"/>
      <w:r w:rsidRPr="009275F4">
        <w:rPr>
          <w:i/>
        </w:rPr>
        <w:t>:</w:t>
      </w:r>
      <w:r>
        <w:t xml:space="preserve"> the date and time at which the code was purchased; potentially used to expire the code</w:t>
      </w:r>
      <w:r w:rsidR="0016271B">
        <w:t xml:space="preserve"> if required</w:t>
      </w:r>
    </w:p>
    <w:p w14:paraId="42099851" w14:textId="32C8B2A9" w:rsidR="004A062D" w:rsidRDefault="004A062D" w:rsidP="004A062D">
      <w:pPr>
        <w:pStyle w:val="Heading1"/>
      </w:pPr>
      <w:r>
        <w:lastRenderedPageBreak/>
        <w:t>Authentication</w:t>
      </w:r>
    </w:p>
    <w:p w14:paraId="0BC186C5" w14:textId="78DCA779" w:rsidR="00E42172" w:rsidRDefault="00E42172" w:rsidP="008F6B41">
      <w:pPr>
        <w:keepNext/>
      </w:pPr>
      <w:r w:rsidRPr="004138B2">
        <w:rPr>
          <w:i/>
        </w:rPr>
        <w:t>Authentication</w:t>
      </w:r>
      <w:r>
        <w:t xml:space="preserve"> is the process of verifying </w:t>
      </w:r>
      <w:r w:rsidR="004138B2">
        <w:t>the identity of a user</w:t>
      </w:r>
      <w:r w:rsidR="00831276">
        <w:t xml:space="preserve"> of a partner system</w:t>
      </w:r>
      <w:r w:rsidR="004138B2">
        <w:t>. The Subscription Management System uses a username-and-password authentication scheme.</w:t>
      </w:r>
    </w:p>
    <w:p w14:paraId="5105090A" w14:textId="33104F00" w:rsidR="00B566CE" w:rsidRDefault="00A51F95" w:rsidP="0019036C">
      <w:pPr>
        <w:keepNext/>
        <w:spacing w:after="0"/>
      </w:pPr>
      <w:r>
        <w:rPr>
          <w:noProof/>
        </w:rPr>
        <w:drawing>
          <wp:inline distT="0" distB="0" distL="0" distR="0" wp14:anchorId="13B38533" wp14:editId="47BBBA96">
            <wp:extent cx="4572000" cy="4687745"/>
            <wp:effectExtent l="0" t="0" r="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tif"/>
                    <pic:cNvPicPr/>
                  </pic:nvPicPr>
                  <pic:blipFill>
                    <a:blip r:embed="rId17">
                      <a:extLst>
                        <a:ext uri="{28A0092B-C50C-407E-A947-70E740481C1C}">
                          <a14:useLocalDpi xmlns:a14="http://schemas.microsoft.com/office/drawing/2010/main" val="0"/>
                        </a:ext>
                      </a:extLst>
                    </a:blip>
                    <a:stretch>
                      <a:fillRect/>
                    </a:stretch>
                  </pic:blipFill>
                  <pic:spPr>
                    <a:xfrm>
                      <a:off x="0" y="0"/>
                      <a:ext cx="4574059" cy="4689856"/>
                    </a:xfrm>
                    <a:prstGeom prst="rect">
                      <a:avLst/>
                    </a:prstGeom>
                  </pic:spPr>
                </pic:pic>
              </a:graphicData>
            </a:graphic>
          </wp:inline>
        </w:drawing>
      </w:r>
    </w:p>
    <w:p w14:paraId="1C411857" w14:textId="0A47A63E" w:rsidR="00B566CE" w:rsidRDefault="00A51F95" w:rsidP="00B566CE">
      <w:pPr>
        <w:pStyle w:val="ListParagraph"/>
        <w:keepNext/>
        <w:numPr>
          <w:ilvl w:val="0"/>
          <w:numId w:val="30"/>
        </w:numPr>
      </w:pPr>
      <w:r>
        <w:rPr>
          <w:b/>
        </w:rPr>
        <w:t>Login</w:t>
      </w:r>
      <w:r w:rsidR="00B566CE" w:rsidRPr="000B296A">
        <w:rPr>
          <w:b/>
        </w:rPr>
        <w:t>:</w:t>
      </w:r>
      <w:r w:rsidR="00B566CE">
        <w:t xml:space="preserve"> </w:t>
      </w:r>
      <w:r w:rsidR="00FD7AFA">
        <w:t xml:space="preserve">the basic information associated with each party that acts as a user of </w:t>
      </w:r>
      <w:r w:rsidR="00891A9C">
        <w:t>a</w:t>
      </w:r>
      <w:r w:rsidR="00FD7AFA">
        <w:t xml:space="preserve"> </w:t>
      </w:r>
      <w:r w:rsidR="00831276">
        <w:t>partner</w:t>
      </w:r>
      <w:r w:rsidR="00891A9C">
        <w:t>; a party may have multiple usernames, one for each partner</w:t>
      </w:r>
    </w:p>
    <w:p w14:paraId="3854F2DE" w14:textId="6FDDA661" w:rsidR="008E7B3A" w:rsidRPr="008F6B41" w:rsidRDefault="008E7B3A" w:rsidP="00F12AEB">
      <w:pPr>
        <w:pStyle w:val="ListParagraph"/>
        <w:keepNext/>
        <w:numPr>
          <w:ilvl w:val="1"/>
          <w:numId w:val="30"/>
        </w:numPr>
      </w:pPr>
      <w:proofErr w:type="spellStart"/>
      <w:proofErr w:type="gramStart"/>
      <w:r>
        <w:rPr>
          <w:i/>
        </w:rPr>
        <w:t>partyId</w:t>
      </w:r>
      <w:proofErr w:type="spellEnd"/>
      <w:proofErr w:type="gramEnd"/>
      <w:r>
        <w:rPr>
          <w:i/>
        </w:rPr>
        <w:t>:</w:t>
      </w:r>
      <w:r>
        <w:t xml:space="preserve"> unique identifier for the party and user (key, foreign key)</w:t>
      </w:r>
    </w:p>
    <w:p w14:paraId="084F71CA" w14:textId="412EB68E" w:rsidR="00B566CE" w:rsidRDefault="00B566CE" w:rsidP="00F12AEB">
      <w:pPr>
        <w:pStyle w:val="ListParagraph"/>
        <w:keepNext/>
        <w:numPr>
          <w:ilvl w:val="1"/>
          <w:numId w:val="30"/>
        </w:numPr>
      </w:pPr>
      <w:proofErr w:type="gramStart"/>
      <w:r w:rsidRPr="00F12AEB">
        <w:rPr>
          <w:i/>
        </w:rPr>
        <w:t>username</w:t>
      </w:r>
      <w:proofErr w:type="gramEnd"/>
      <w:r w:rsidRPr="00F12AEB">
        <w:rPr>
          <w:i/>
        </w:rPr>
        <w:t>:</w:t>
      </w:r>
      <w:r>
        <w:t xml:space="preserve"> </w:t>
      </w:r>
      <w:r w:rsidRPr="00B566CE">
        <w:t>the unique, case-insensitive username for a party</w:t>
      </w:r>
      <w:r w:rsidR="008E7B3A">
        <w:t xml:space="preserve"> (key)</w:t>
      </w:r>
    </w:p>
    <w:p w14:paraId="62CC337A" w14:textId="3919E212" w:rsidR="00B566CE" w:rsidRDefault="00B566CE" w:rsidP="00F12AEB">
      <w:pPr>
        <w:pStyle w:val="ListParagraph"/>
        <w:keepNext/>
        <w:numPr>
          <w:ilvl w:val="1"/>
          <w:numId w:val="30"/>
        </w:numPr>
      </w:pPr>
      <w:proofErr w:type="gramStart"/>
      <w:r w:rsidRPr="00F12AEB">
        <w:rPr>
          <w:i/>
        </w:rPr>
        <w:t>password</w:t>
      </w:r>
      <w:proofErr w:type="gramEnd"/>
      <w:r w:rsidRPr="00F12AEB">
        <w:rPr>
          <w:i/>
        </w:rPr>
        <w:t>:</w:t>
      </w:r>
      <w:r>
        <w:t xml:space="preserve"> </w:t>
      </w:r>
      <w:r w:rsidRPr="00B566CE">
        <w:t>the password that authenticates the user/party</w:t>
      </w:r>
      <w:r w:rsidR="00891A9C">
        <w:t>; encrypted</w:t>
      </w:r>
    </w:p>
    <w:p w14:paraId="40667309" w14:textId="4C916922" w:rsidR="00B566CE" w:rsidRDefault="00B566CE" w:rsidP="00F12AEB">
      <w:pPr>
        <w:pStyle w:val="ListParagraph"/>
        <w:keepNext/>
        <w:numPr>
          <w:ilvl w:val="1"/>
          <w:numId w:val="30"/>
        </w:numPr>
      </w:pPr>
      <w:proofErr w:type="gramStart"/>
      <w:r w:rsidRPr="00F12AEB">
        <w:rPr>
          <w:i/>
        </w:rPr>
        <w:t>email</w:t>
      </w:r>
      <w:proofErr w:type="gramEnd"/>
      <w:r w:rsidRPr="00F12AEB">
        <w:rPr>
          <w:i/>
        </w:rPr>
        <w:t>:</w:t>
      </w:r>
      <w:r>
        <w:t xml:space="preserve"> </w:t>
      </w:r>
      <w:r w:rsidRPr="00B566CE">
        <w:t>the party's email address</w:t>
      </w:r>
    </w:p>
    <w:p w14:paraId="017B1DCA" w14:textId="25AF8E48" w:rsidR="00B566CE" w:rsidRDefault="00831276" w:rsidP="00F12AEB">
      <w:pPr>
        <w:pStyle w:val="ListParagraph"/>
        <w:keepNext/>
        <w:numPr>
          <w:ilvl w:val="1"/>
          <w:numId w:val="30"/>
        </w:numPr>
      </w:pPr>
      <w:proofErr w:type="gramStart"/>
      <w:r>
        <w:rPr>
          <w:i/>
        </w:rPr>
        <w:t>institution</w:t>
      </w:r>
      <w:proofErr w:type="gramEnd"/>
      <w:r w:rsidR="00B566CE" w:rsidRPr="00F12AEB">
        <w:rPr>
          <w:i/>
        </w:rPr>
        <w:t>:</w:t>
      </w:r>
      <w:r w:rsidR="00B566CE">
        <w:t xml:space="preserve"> </w:t>
      </w:r>
      <w:r w:rsidR="00B566CE" w:rsidRPr="00B566CE">
        <w:t>the name of the organization to which the party belongs, such as a company or university name</w:t>
      </w:r>
    </w:p>
    <w:p w14:paraId="3102AD6C" w14:textId="47503FA2" w:rsidR="00891A9C" w:rsidRDefault="00891A9C" w:rsidP="00F12AEB">
      <w:pPr>
        <w:pStyle w:val="ListParagraph"/>
        <w:keepNext/>
        <w:numPr>
          <w:ilvl w:val="1"/>
          <w:numId w:val="30"/>
        </w:numPr>
      </w:pPr>
      <w:proofErr w:type="spellStart"/>
      <w:proofErr w:type="gramStart"/>
      <w:r>
        <w:rPr>
          <w:i/>
        </w:rPr>
        <w:t>userIdentifier</w:t>
      </w:r>
      <w:proofErr w:type="spellEnd"/>
      <w:proofErr w:type="gramEnd"/>
      <w:r>
        <w:rPr>
          <w:i/>
        </w:rPr>
        <w:t xml:space="preserve">: </w:t>
      </w:r>
      <w:r>
        <w:t>a unique identifier for the user from the partner</w:t>
      </w:r>
      <w:r w:rsidR="0019036C">
        <w:t xml:space="preserve"> that</w:t>
      </w:r>
      <w:r>
        <w:t xml:space="preserve"> connect</w:t>
      </w:r>
      <w:r w:rsidR="0019036C">
        <w:t>s</w:t>
      </w:r>
      <w:r>
        <w:t xml:space="preserve"> up a logged-in user with their partner-based identity</w:t>
      </w:r>
    </w:p>
    <w:p w14:paraId="1A24457C" w14:textId="63205545" w:rsidR="00831276" w:rsidRDefault="00831276" w:rsidP="00F12AEB">
      <w:pPr>
        <w:pStyle w:val="ListParagraph"/>
        <w:keepNext/>
        <w:numPr>
          <w:ilvl w:val="1"/>
          <w:numId w:val="30"/>
        </w:numPr>
      </w:pPr>
      <w:proofErr w:type="spellStart"/>
      <w:proofErr w:type="gramStart"/>
      <w:r>
        <w:rPr>
          <w:i/>
        </w:rPr>
        <w:t>partnerId</w:t>
      </w:r>
      <w:proofErr w:type="spellEnd"/>
      <w:proofErr w:type="gramEnd"/>
      <w:r>
        <w:rPr>
          <w:i/>
        </w:rPr>
        <w:t xml:space="preserve">: </w:t>
      </w:r>
      <w:r>
        <w:t>the unique identifier for the partner to which the user has registered</w:t>
      </w:r>
    </w:p>
    <w:p w14:paraId="03CE88B9" w14:textId="377E7881" w:rsidR="00FD7AFA" w:rsidRDefault="00FD7AFA" w:rsidP="00FD7AFA">
      <w:pPr>
        <w:pStyle w:val="ListParagraph"/>
        <w:keepNext/>
        <w:numPr>
          <w:ilvl w:val="0"/>
          <w:numId w:val="30"/>
        </w:numPr>
      </w:pPr>
      <w:bookmarkStart w:id="3" w:name="_Authorization"/>
      <w:bookmarkEnd w:id="3"/>
      <w:proofErr w:type="spellStart"/>
      <w:r>
        <w:rPr>
          <w:b/>
        </w:rPr>
        <w:t>ApiKey</w:t>
      </w:r>
      <w:proofErr w:type="spellEnd"/>
      <w:r w:rsidRPr="000B296A">
        <w:rPr>
          <w:b/>
        </w:rPr>
        <w:t>:</w:t>
      </w:r>
      <w:r>
        <w:t xml:space="preserve"> the set of key tokens that authenticate callers of the API; supplying one of these API key tokens allows full use of the API</w:t>
      </w:r>
    </w:p>
    <w:p w14:paraId="5D93D597" w14:textId="438E2C6E" w:rsidR="008E7B3A" w:rsidRDefault="008E7B3A" w:rsidP="008F6B41">
      <w:pPr>
        <w:pStyle w:val="ListParagraph"/>
        <w:keepNext/>
        <w:numPr>
          <w:ilvl w:val="1"/>
          <w:numId w:val="30"/>
        </w:numPr>
      </w:pPr>
      <w:proofErr w:type="spellStart"/>
      <w:proofErr w:type="gramStart"/>
      <w:r>
        <w:rPr>
          <w:i/>
        </w:rPr>
        <w:t>apiKeyId</w:t>
      </w:r>
      <w:proofErr w:type="spellEnd"/>
      <w:proofErr w:type="gramEnd"/>
      <w:r>
        <w:rPr>
          <w:i/>
        </w:rPr>
        <w:t xml:space="preserve">: </w:t>
      </w:r>
      <w:r>
        <w:t xml:space="preserve">a unique identifier for the </w:t>
      </w:r>
      <w:proofErr w:type="spellStart"/>
      <w:r>
        <w:t>apiKey</w:t>
      </w:r>
      <w:proofErr w:type="spellEnd"/>
      <w:r>
        <w:t xml:space="preserve"> (key)</w:t>
      </w:r>
    </w:p>
    <w:p w14:paraId="255FD9A1" w14:textId="2EDB8B5F" w:rsidR="00FD7AFA" w:rsidRDefault="00FD7AFA" w:rsidP="00FD7AFA">
      <w:pPr>
        <w:pStyle w:val="ListParagraph"/>
        <w:keepNext/>
        <w:numPr>
          <w:ilvl w:val="1"/>
          <w:numId w:val="30"/>
        </w:numPr>
      </w:pPr>
      <w:proofErr w:type="spellStart"/>
      <w:proofErr w:type="gramStart"/>
      <w:r>
        <w:rPr>
          <w:i/>
        </w:rPr>
        <w:t>apiKey</w:t>
      </w:r>
      <w:proofErr w:type="spellEnd"/>
      <w:proofErr w:type="gramEnd"/>
      <w:r w:rsidRPr="00F12AEB">
        <w:rPr>
          <w:i/>
        </w:rPr>
        <w:t>:</w:t>
      </w:r>
      <w:r>
        <w:t xml:space="preserve"> a unique token that permits a caller to use the API</w:t>
      </w:r>
    </w:p>
    <w:p w14:paraId="4EF773C2" w14:textId="77777777" w:rsidR="007930EC" w:rsidRDefault="007930EC">
      <w:pPr>
        <w:spacing w:after="0"/>
      </w:pPr>
    </w:p>
    <w:p w14:paraId="009016D6" w14:textId="2C0711F1" w:rsidR="004A062D" w:rsidRDefault="004A062D" w:rsidP="004A062D">
      <w:pPr>
        <w:pStyle w:val="Heading1"/>
      </w:pPr>
      <w:r>
        <w:t>Authorization</w:t>
      </w:r>
    </w:p>
    <w:p w14:paraId="45B8E605" w14:textId="675AB55A" w:rsidR="004138B2" w:rsidRDefault="004138B2" w:rsidP="00C9296D">
      <w:pPr>
        <w:keepNext/>
      </w:pPr>
      <w:r w:rsidRPr="004138B2">
        <w:rPr>
          <w:i/>
        </w:rPr>
        <w:t>Authorization</w:t>
      </w:r>
      <w:r>
        <w:t xml:space="preserve"> is the process of granting or refusing access to a partner. The Subscription Management System specifies </w:t>
      </w:r>
      <w:r w:rsidR="005071B7">
        <w:t xml:space="preserve">partners </w:t>
      </w:r>
      <w:r>
        <w:t>as sets of URIs identified by regular expression patterns.</w:t>
      </w:r>
    </w:p>
    <w:p w14:paraId="0ED31E75" w14:textId="7D52CE33" w:rsidR="00C9296D" w:rsidRDefault="0019036C" w:rsidP="004138B2">
      <w:r>
        <w:rPr>
          <w:noProof/>
        </w:rPr>
        <w:drawing>
          <wp:inline distT="0" distB="0" distL="0" distR="0" wp14:anchorId="6CBD84EB" wp14:editId="574BE2A4">
            <wp:extent cx="4114800" cy="3781168"/>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ation.tif"/>
                    <pic:cNvPicPr/>
                  </pic:nvPicPr>
                  <pic:blipFill>
                    <a:blip r:embed="rId18">
                      <a:extLst>
                        <a:ext uri="{28A0092B-C50C-407E-A947-70E740481C1C}">
                          <a14:useLocalDpi xmlns:a14="http://schemas.microsoft.com/office/drawing/2010/main" val="0"/>
                        </a:ext>
                      </a:extLst>
                    </a:blip>
                    <a:stretch>
                      <a:fillRect/>
                    </a:stretch>
                  </pic:blipFill>
                  <pic:spPr>
                    <a:xfrm>
                      <a:off x="0" y="0"/>
                      <a:ext cx="4116241" cy="3782492"/>
                    </a:xfrm>
                    <a:prstGeom prst="rect">
                      <a:avLst/>
                    </a:prstGeom>
                  </pic:spPr>
                </pic:pic>
              </a:graphicData>
            </a:graphic>
          </wp:inline>
        </w:drawing>
      </w:r>
    </w:p>
    <w:p w14:paraId="5444354F" w14:textId="593D5522" w:rsidR="00C9296D" w:rsidRDefault="0093051D" w:rsidP="00C9296D">
      <w:pPr>
        <w:pStyle w:val="ListParagraph"/>
        <w:keepNext/>
        <w:numPr>
          <w:ilvl w:val="0"/>
          <w:numId w:val="31"/>
        </w:numPr>
      </w:pPr>
      <w:proofErr w:type="spellStart"/>
      <w:r>
        <w:rPr>
          <w:b/>
        </w:rPr>
        <w:t>Uri</w:t>
      </w:r>
      <w:r w:rsidR="00C9296D" w:rsidRPr="004931A9">
        <w:rPr>
          <w:b/>
        </w:rPr>
        <w:t>Pattern</w:t>
      </w:r>
      <w:proofErr w:type="spellEnd"/>
      <w:r w:rsidR="00C9296D" w:rsidRPr="004931A9">
        <w:rPr>
          <w:b/>
        </w:rPr>
        <w:t>:</w:t>
      </w:r>
      <w:r w:rsidR="00C9296D">
        <w:t xml:space="preserve"> </w:t>
      </w:r>
      <w:r w:rsidR="00C9296D" w:rsidRPr="00C9296D">
        <w:t>A regular expression pattern that specifies a set of URIs</w:t>
      </w:r>
    </w:p>
    <w:p w14:paraId="411B5A87" w14:textId="5775227C" w:rsidR="00C9296D" w:rsidRDefault="00C9296D" w:rsidP="00C9296D">
      <w:pPr>
        <w:pStyle w:val="ListParagraph"/>
        <w:keepNext/>
        <w:numPr>
          <w:ilvl w:val="1"/>
          <w:numId w:val="31"/>
        </w:numPr>
      </w:pPr>
      <w:proofErr w:type="spellStart"/>
      <w:proofErr w:type="gramStart"/>
      <w:r w:rsidRPr="004931A9">
        <w:rPr>
          <w:i/>
        </w:rPr>
        <w:t>patternId</w:t>
      </w:r>
      <w:proofErr w:type="spellEnd"/>
      <w:proofErr w:type="gramEnd"/>
      <w:r w:rsidRPr="004931A9">
        <w:rPr>
          <w:i/>
        </w:rPr>
        <w:t>:</w:t>
      </w:r>
      <w:r>
        <w:t xml:space="preserve"> unique identifier for the pattern (key)</w:t>
      </w:r>
    </w:p>
    <w:p w14:paraId="516CD6B1" w14:textId="51F91E10" w:rsidR="00C9296D" w:rsidRDefault="00C9296D" w:rsidP="00C9296D">
      <w:pPr>
        <w:pStyle w:val="ListParagraph"/>
        <w:numPr>
          <w:ilvl w:val="1"/>
          <w:numId w:val="31"/>
        </w:numPr>
      </w:pPr>
      <w:proofErr w:type="gramStart"/>
      <w:r w:rsidRPr="004931A9">
        <w:rPr>
          <w:i/>
        </w:rPr>
        <w:t>pattern</w:t>
      </w:r>
      <w:proofErr w:type="gramEnd"/>
      <w:r w:rsidRPr="004931A9">
        <w:rPr>
          <w:i/>
        </w:rPr>
        <w:t>:</w:t>
      </w:r>
      <w:r>
        <w:t xml:space="preserve"> </w:t>
      </w:r>
      <w:r w:rsidRPr="00C9296D">
        <w:t>a regular expression that identifies a set of URIs</w:t>
      </w:r>
    </w:p>
    <w:p w14:paraId="55DFB6E2" w14:textId="15D0CDD9" w:rsidR="00C9296D" w:rsidRDefault="00C9296D" w:rsidP="00C9296D">
      <w:pPr>
        <w:pStyle w:val="ListParagraph"/>
        <w:keepNext/>
        <w:numPr>
          <w:ilvl w:val="0"/>
          <w:numId w:val="31"/>
        </w:numPr>
      </w:pPr>
      <w:proofErr w:type="spellStart"/>
      <w:r w:rsidRPr="004931A9">
        <w:rPr>
          <w:b/>
        </w:rPr>
        <w:t>AccessType</w:t>
      </w:r>
      <w:proofErr w:type="spellEnd"/>
      <w:r w:rsidRPr="004931A9">
        <w:rPr>
          <w:b/>
        </w:rPr>
        <w:t>:</w:t>
      </w:r>
      <w:r>
        <w:t xml:space="preserve"> </w:t>
      </w:r>
      <w:r w:rsidRPr="00C9296D">
        <w:t>A particular kind of access to authorize</w:t>
      </w:r>
    </w:p>
    <w:p w14:paraId="2CA5EAAF" w14:textId="23E713D5" w:rsidR="00C9296D" w:rsidRDefault="00C9296D" w:rsidP="00C9296D">
      <w:pPr>
        <w:pStyle w:val="ListParagraph"/>
        <w:keepNext/>
        <w:numPr>
          <w:ilvl w:val="1"/>
          <w:numId w:val="31"/>
        </w:numPr>
      </w:pPr>
      <w:proofErr w:type="spellStart"/>
      <w:proofErr w:type="gramStart"/>
      <w:r w:rsidRPr="004931A9">
        <w:rPr>
          <w:i/>
        </w:rPr>
        <w:t>accessTypeId</w:t>
      </w:r>
      <w:proofErr w:type="spellEnd"/>
      <w:proofErr w:type="gramEnd"/>
      <w:r w:rsidRPr="004931A9">
        <w:rPr>
          <w:i/>
        </w:rPr>
        <w:t>:</w:t>
      </w:r>
      <w:r>
        <w:t xml:space="preserve"> unique identifier for the access type (key)</w:t>
      </w:r>
    </w:p>
    <w:p w14:paraId="6321D4A1" w14:textId="72F0A911" w:rsidR="00C9296D" w:rsidRDefault="00C9296D" w:rsidP="00C9296D">
      <w:pPr>
        <w:pStyle w:val="ListParagraph"/>
        <w:numPr>
          <w:ilvl w:val="1"/>
          <w:numId w:val="31"/>
        </w:numPr>
      </w:pPr>
      <w:proofErr w:type="gramStart"/>
      <w:r w:rsidRPr="004931A9">
        <w:rPr>
          <w:i/>
        </w:rPr>
        <w:t>name</w:t>
      </w:r>
      <w:proofErr w:type="gramEnd"/>
      <w:r w:rsidRPr="004931A9">
        <w:rPr>
          <w:i/>
        </w:rPr>
        <w:t>:</w:t>
      </w:r>
      <w:r>
        <w:t xml:space="preserve"> the name of the access type</w:t>
      </w:r>
    </w:p>
    <w:p w14:paraId="498B3968" w14:textId="319BCBE3" w:rsidR="00C9296D" w:rsidRDefault="00C9296D" w:rsidP="00C9296D">
      <w:pPr>
        <w:pStyle w:val="ListParagraph"/>
        <w:keepNext/>
        <w:numPr>
          <w:ilvl w:val="0"/>
          <w:numId w:val="31"/>
        </w:numPr>
      </w:pPr>
      <w:proofErr w:type="spellStart"/>
      <w:r w:rsidRPr="004931A9">
        <w:rPr>
          <w:b/>
        </w:rPr>
        <w:t>AccessRule</w:t>
      </w:r>
      <w:proofErr w:type="spellEnd"/>
      <w:r w:rsidRPr="004931A9">
        <w:rPr>
          <w:b/>
        </w:rPr>
        <w:t>:</w:t>
      </w:r>
      <w:r>
        <w:t xml:space="preserve"> </w:t>
      </w:r>
      <w:r w:rsidRPr="00C9296D">
        <w:t>A rule that links a set of URIs to a specific access type</w:t>
      </w:r>
      <w:r w:rsidR="00970696">
        <w:t>; a ternary association between a URI Pattern, an Access Type, and a Partner.</w:t>
      </w:r>
    </w:p>
    <w:p w14:paraId="58F1D33A" w14:textId="2DF467F5" w:rsidR="00C9296D" w:rsidRDefault="00C9296D" w:rsidP="00C9296D">
      <w:pPr>
        <w:pStyle w:val="ListParagraph"/>
        <w:keepNext/>
        <w:numPr>
          <w:ilvl w:val="1"/>
          <w:numId w:val="31"/>
        </w:numPr>
      </w:pPr>
      <w:proofErr w:type="spellStart"/>
      <w:proofErr w:type="gramStart"/>
      <w:r w:rsidRPr="004931A9">
        <w:rPr>
          <w:i/>
        </w:rPr>
        <w:t>patternId</w:t>
      </w:r>
      <w:proofErr w:type="spellEnd"/>
      <w:proofErr w:type="gramEnd"/>
      <w:r w:rsidRPr="004931A9">
        <w:rPr>
          <w:i/>
        </w:rPr>
        <w:t>:</w:t>
      </w:r>
      <w:r>
        <w:t xml:space="preserve"> the set of URIs that trigger the rule</w:t>
      </w:r>
      <w:r w:rsidR="00970696">
        <w:t xml:space="preserve"> (key, foreign key)</w:t>
      </w:r>
    </w:p>
    <w:p w14:paraId="70F0A022" w14:textId="1444E1EC" w:rsidR="00C9296D" w:rsidRDefault="00C9296D" w:rsidP="00C9296D">
      <w:pPr>
        <w:pStyle w:val="ListParagraph"/>
        <w:numPr>
          <w:ilvl w:val="1"/>
          <w:numId w:val="31"/>
        </w:numPr>
      </w:pPr>
      <w:proofErr w:type="spellStart"/>
      <w:proofErr w:type="gramStart"/>
      <w:r w:rsidRPr="004931A9">
        <w:rPr>
          <w:i/>
        </w:rPr>
        <w:t>accessTypeId</w:t>
      </w:r>
      <w:proofErr w:type="spellEnd"/>
      <w:proofErr w:type="gramEnd"/>
      <w:r w:rsidRPr="004931A9">
        <w:rPr>
          <w:i/>
        </w:rPr>
        <w:t>:</w:t>
      </w:r>
      <w:r>
        <w:t xml:space="preserve"> the type of access to authorize for the set of URIs</w:t>
      </w:r>
      <w:r w:rsidR="00970696">
        <w:t xml:space="preserve"> (key, foreign key)</w:t>
      </w:r>
    </w:p>
    <w:p w14:paraId="20F7EF11" w14:textId="40E9A34C" w:rsidR="0093051D" w:rsidRPr="004138B2" w:rsidRDefault="0093051D" w:rsidP="00C9296D">
      <w:pPr>
        <w:pStyle w:val="ListParagraph"/>
        <w:numPr>
          <w:ilvl w:val="1"/>
          <w:numId w:val="31"/>
        </w:numPr>
      </w:pPr>
      <w:proofErr w:type="spellStart"/>
      <w:proofErr w:type="gramStart"/>
      <w:r w:rsidRPr="0093051D">
        <w:rPr>
          <w:i/>
        </w:rPr>
        <w:t>partnerId</w:t>
      </w:r>
      <w:proofErr w:type="spellEnd"/>
      <w:proofErr w:type="gramEnd"/>
      <w:r w:rsidRPr="0093051D">
        <w:rPr>
          <w:i/>
        </w:rPr>
        <w:t>:</w:t>
      </w:r>
      <w:r>
        <w:t xml:space="preserve"> the partner that owns the rule</w:t>
      </w:r>
      <w:r w:rsidR="00970696">
        <w:t xml:space="preserve"> (key, foreign key)</w:t>
      </w:r>
    </w:p>
    <w:p w14:paraId="4088C2B0" w14:textId="77777777" w:rsidR="007F5E3D" w:rsidRDefault="007F5E3D">
      <w:pPr>
        <w:spacing w:after="0"/>
        <w:rPr>
          <w:rFonts w:ascii="Arial" w:hAnsi="Arial" w:cs="Arial"/>
          <w:b/>
          <w:bCs/>
          <w:kern w:val="32"/>
          <w:sz w:val="32"/>
          <w:szCs w:val="32"/>
        </w:rPr>
      </w:pPr>
      <w:r>
        <w:br w:type="page"/>
      </w:r>
    </w:p>
    <w:p w14:paraId="587AC999" w14:textId="0627D0FA" w:rsidR="004A062D" w:rsidRDefault="004A062D" w:rsidP="004A062D">
      <w:pPr>
        <w:pStyle w:val="Heading1"/>
      </w:pPr>
      <w:r>
        <w:lastRenderedPageBreak/>
        <w:t>Logging</w:t>
      </w:r>
    </w:p>
    <w:p w14:paraId="5C9CCAFE" w14:textId="1E604F88" w:rsidR="004A062D" w:rsidRDefault="004138B2" w:rsidP="00B0137F">
      <w:pPr>
        <w:keepNext/>
      </w:pPr>
      <w:r w:rsidRPr="004138B2">
        <w:rPr>
          <w:i/>
        </w:rPr>
        <w:t>Logging</w:t>
      </w:r>
      <w:r>
        <w:t xml:space="preserve"> is the process of persisting a description of some kind of activity starting at a specific date and time</w:t>
      </w:r>
      <w:r w:rsidR="007B18E0">
        <w:t xml:space="preserve"> and ending at a specific date and time</w:t>
      </w:r>
      <w:r>
        <w:t xml:space="preserve">. The Subscription Management System currently logs page views. A page view is an access of a partner with a URI. A session is a set of </w:t>
      </w:r>
      <w:r w:rsidR="007B18E0">
        <w:t xml:space="preserve">possibly empty </w:t>
      </w:r>
      <w:r>
        <w:t>related page views</w:t>
      </w:r>
      <w:r w:rsidR="00BC1E8D">
        <w:t xml:space="preserve"> identified with a session id token as defined by the client processing the page views</w:t>
      </w:r>
      <w:r>
        <w:t>.</w:t>
      </w:r>
      <w:r w:rsidR="00B0137F">
        <w:t xml:space="preserve"> Note that a session is not partner-specific.</w:t>
      </w:r>
    </w:p>
    <w:p w14:paraId="713941FF" w14:textId="32A9D45A" w:rsidR="004931A9" w:rsidRDefault="0019036C" w:rsidP="00B0137F">
      <w:pPr>
        <w:keepNext/>
      </w:pPr>
      <w:r>
        <w:rPr>
          <w:noProof/>
        </w:rPr>
        <w:drawing>
          <wp:inline distT="0" distB="0" distL="0" distR="0" wp14:anchorId="38443D9D" wp14:editId="68181A02">
            <wp:extent cx="3657600" cy="32575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tif"/>
                    <pic:cNvPicPr/>
                  </pic:nvPicPr>
                  <pic:blipFill>
                    <a:blip r:embed="rId19">
                      <a:extLst>
                        <a:ext uri="{28A0092B-C50C-407E-A947-70E740481C1C}">
                          <a14:useLocalDpi xmlns:a14="http://schemas.microsoft.com/office/drawing/2010/main" val="0"/>
                        </a:ext>
                      </a:extLst>
                    </a:blip>
                    <a:stretch>
                      <a:fillRect/>
                    </a:stretch>
                  </pic:blipFill>
                  <pic:spPr>
                    <a:xfrm>
                      <a:off x="0" y="0"/>
                      <a:ext cx="3658937" cy="3258742"/>
                    </a:xfrm>
                    <a:prstGeom prst="rect">
                      <a:avLst/>
                    </a:prstGeom>
                  </pic:spPr>
                </pic:pic>
              </a:graphicData>
            </a:graphic>
          </wp:inline>
        </w:drawing>
      </w:r>
    </w:p>
    <w:p w14:paraId="1A1501FC" w14:textId="00293DF9" w:rsidR="00B0137F" w:rsidRDefault="00B0137F" w:rsidP="00ED32C0">
      <w:pPr>
        <w:pStyle w:val="ListParagraph"/>
        <w:keepNext/>
        <w:numPr>
          <w:ilvl w:val="0"/>
          <w:numId w:val="32"/>
        </w:numPr>
      </w:pPr>
      <w:proofErr w:type="spellStart"/>
      <w:r w:rsidRPr="008E165A">
        <w:rPr>
          <w:b/>
        </w:rPr>
        <w:t>PageView</w:t>
      </w:r>
      <w:proofErr w:type="spellEnd"/>
      <w:r w:rsidRPr="008E165A">
        <w:rPr>
          <w:b/>
        </w:rPr>
        <w:t>:</w:t>
      </w:r>
      <w:r>
        <w:t xml:space="preserve"> a single access through a URI</w:t>
      </w:r>
    </w:p>
    <w:p w14:paraId="0EC165E1" w14:textId="7FAA9B42" w:rsidR="00294132" w:rsidRDefault="00294132" w:rsidP="00ED32C0">
      <w:pPr>
        <w:pStyle w:val="ListParagraph"/>
        <w:keepNext/>
        <w:numPr>
          <w:ilvl w:val="1"/>
          <w:numId w:val="32"/>
        </w:numPr>
      </w:pPr>
      <w:proofErr w:type="spellStart"/>
      <w:proofErr w:type="gramStart"/>
      <w:r w:rsidRPr="008E165A">
        <w:rPr>
          <w:i/>
        </w:rPr>
        <w:t>pageViewId</w:t>
      </w:r>
      <w:proofErr w:type="spellEnd"/>
      <w:proofErr w:type="gramEnd"/>
      <w:r w:rsidRPr="008E165A">
        <w:rPr>
          <w:i/>
        </w:rPr>
        <w:t>:</w:t>
      </w:r>
      <w:r>
        <w:t xml:space="preserve"> the unique identifier for the page view (</w:t>
      </w:r>
      <w:r w:rsidR="0019036C">
        <w:t xml:space="preserve">sequence-generated </w:t>
      </w:r>
      <w:r>
        <w:t>key)</w:t>
      </w:r>
    </w:p>
    <w:p w14:paraId="2E363EB1" w14:textId="77777777" w:rsidR="0019036C" w:rsidRDefault="0019036C" w:rsidP="0019036C">
      <w:pPr>
        <w:pStyle w:val="ListParagraph"/>
        <w:keepNext/>
        <w:numPr>
          <w:ilvl w:val="1"/>
          <w:numId w:val="32"/>
        </w:numPr>
      </w:pPr>
      <w:proofErr w:type="spellStart"/>
      <w:proofErr w:type="gramStart"/>
      <w:r w:rsidRPr="008E165A">
        <w:rPr>
          <w:i/>
        </w:rPr>
        <w:t>pageViewDate</w:t>
      </w:r>
      <w:proofErr w:type="spellEnd"/>
      <w:proofErr w:type="gramEnd"/>
      <w:r w:rsidRPr="008E165A">
        <w:rPr>
          <w:i/>
        </w:rPr>
        <w:t>:</w:t>
      </w:r>
      <w:r>
        <w:t xml:space="preserve"> the date and time of the request</w:t>
      </w:r>
    </w:p>
    <w:p w14:paraId="3409C62E" w14:textId="77777777" w:rsidR="0019036C" w:rsidRPr="00903528" w:rsidRDefault="0019036C" w:rsidP="0019036C">
      <w:pPr>
        <w:pStyle w:val="ListParagraph"/>
        <w:numPr>
          <w:ilvl w:val="1"/>
          <w:numId w:val="32"/>
        </w:numPr>
      </w:pPr>
      <w:proofErr w:type="spellStart"/>
      <w:proofErr w:type="gramStart"/>
      <w:r w:rsidRPr="008E165A">
        <w:rPr>
          <w:i/>
        </w:rPr>
        <w:t>uri</w:t>
      </w:r>
      <w:proofErr w:type="spellEnd"/>
      <w:proofErr w:type="gramEnd"/>
      <w:r w:rsidRPr="008E165A">
        <w:rPr>
          <w:i/>
        </w:rPr>
        <w:t>:</w:t>
      </w:r>
      <w:r>
        <w:t xml:space="preserve"> the full URI of the request, including query string</w:t>
      </w:r>
    </w:p>
    <w:p w14:paraId="03DAC0F1" w14:textId="77777777" w:rsidR="00BC1E8D" w:rsidRDefault="00BC1E8D" w:rsidP="00BC1E8D">
      <w:pPr>
        <w:pStyle w:val="ListParagraph"/>
        <w:keepNext/>
        <w:numPr>
          <w:ilvl w:val="1"/>
          <w:numId w:val="32"/>
        </w:numPr>
      </w:pPr>
      <w:proofErr w:type="spellStart"/>
      <w:proofErr w:type="gramStart"/>
      <w:r w:rsidRPr="008E165A">
        <w:rPr>
          <w:i/>
        </w:rPr>
        <w:t>ip</w:t>
      </w:r>
      <w:proofErr w:type="spellEnd"/>
      <w:proofErr w:type="gramEnd"/>
      <w:r w:rsidRPr="008E165A">
        <w:rPr>
          <w:i/>
        </w:rPr>
        <w:t>:</w:t>
      </w:r>
      <w:r>
        <w:t xml:space="preserve"> the IP address that made the requests in the session</w:t>
      </w:r>
    </w:p>
    <w:p w14:paraId="6C2FA0D1" w14:textId="77777777" w:rsidR="0019036C" w:rsidRDefault="0019036C" w:rsidP="0019036C">
      <w:pPr>
        <w:pStyle w:val="ListParagraph"/>
        <w:keepNext/>
        <w:numPr>
          <w:ilvl w:val="1"/>
          <w:numId w:val="32"/>
        </w:numPr>
      </w:pPr>
      <w:proofErr w:type="spellStart"/>
      <w:proofErr w:type="gramStart"/>
      <w:r w:rsidRPr="008E165A">
        <w:rPr>
          <w:i/>
        </w:rPr>
        <w:t>sessionId</w:t>
      </w:r>
      <w:proofErr w:type="spellEnd"/>
      <w:proofErr w:type="gramEnd"/>
      <w:r w:rsidRPr="008E165A">
        <w:rPr>
          <w:i/>
        </w:rPr>
        <w:t>:</w:t>
      </w:r>
      <w:r>
        <w:t xml:space="preserve"> the id token of the session containing the page view</w:t>
      </w:r>
    </w:p>
    <w:p w14:paraId="3005CEE2" w14:textId="5E2A80A9" w:rsidR="00BC1E8D" w:rsidRDefault="00BC1E8D" w:rsidP="00BC1E8D">
      <w:pPr>
        <w:pStyle w:val="ListParagraph"/>
        <w:numPr>
          <w:ilvl w:val="1"/>
          <w:numId w:val="32"/>
        </w:numPr>
      </w:pPr>
      <w:proofErr w:type="spellStart"/>
      <w:proofErr w:type="gramStart"/>
      <w:r w:rsidRPr="00F812C9">
        <w:rPr>
          <w:i/>
        </w:rPr>
        <w:t>partyId</w:t>
      </w:r>
      <w:proofErr w:type="spellEnd"/>
      <w:proofErr w:type="gramEnd"/>
      <w:r w:rsidRPr="00F812C9">
        <w:rPr>
          <w:i/>
        </w:rPr>
        <w:t>:</w:t>
      </w:r>
      <w:r>
        <w:t xml:space="preserve"> the optional party that initiated the page view, if any</w:t>
      </w:r>
      <w:r w:rsidR="00970696">
        <w:t xml:space="preserve"> (foreign key)</w:t>
      </w:r>
    </w:p>
    <w:p w14:paraId="4F133FB1" w14:textId="77777777" w:rsidR="0019036C" w:rsidRDefault="0019036C">
      <w:pPr>
        <w:rPr>
          <w:sz w:val="20"/>
          <w:szCs w:val="20"/>
        </w:rPr>
      </w:pPr>
      <w:bookmarkStart w:id="4" w:name="_GoBack"/>
      <w:bookmarkEnd w:id="4"/>
    </w:p>
    <w:sectPr w:rsidR="0019036C" w:rsidSect="000F00B5">
      <w:headerReference w:type="first" r:id="rId20"/>
      <w:footerReference w:type="first" r:id="rId21"/>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B3368F" w14:textId="77777777" w:rsidR="00A51F95" w:rsidRDefault="00A51F95">
      <w:pPr>
        <w:spacing w:after="0"/>
      </w:pPr>
      <w:r>
        <w:separator/>
      </w:r>
    </w:p>
  </w:endnote>
  <w:endnote w:type="continuationSeparator" w:id="0">
    <w:p w14:paraId="3C2BB4F9" w14:textId="77777777" w:rsidR="00A51F95" w:rsidRDefault="00A51F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A00002EF" w:usb1="4000004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924ED" w14:textId="77777777" w:rsidR="00A51F95" w:rsidRDefault="00A51F95" w:rsidP="000F00B5">
    <w:pPr>
      <w:pStyle w:val="Footer"/>
      <w:tabs>
        <w:tab w:val="clear" w:pos="4320"/>
        <w:tab w:val="clear" w:pos="8640"/>
        <w:tab w:val="center" w:pos="4680"/>
        <w:tab w:val="right" w:pos="9360"/>
      </w:tabs>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19036C">
      <w:rPr>
        <w:rStyle w:val="PageNumber"/>
        <w:noProof/>
      </w:rPr>
      <w:t>11</w:t>
    </w:r>
    <w:r>
      <w:rPr>
        <w:rStyle w:val="PageNumber"/>
      </w:rPr>
      <w:fldChar w:fldCharType="end"/>
    </w:r>
    <w:r>
      <w:rPr>
        <w:rStyle w:val="PageNumber"/>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73B00" w14:textId="77777777" w:rsidR="00A51F95" w:rsidRPr="00CC532C" w:rsidRDefault="00A51F95" w:rsidP="000F00B5">
    <w:pPr>
      <w:pStyle w:val="Footer"/>
      <w:tabs>
        <w:tab w:val="clear" w:pos="4320"/>
        <w:tab w:val="clear" w:pos="8640"/>
        <w:tab w:val="center" w:pos="4680"/>
        <w:tab w:val="right" w:pos="9360"/>
      </w:tabs>
    </w:pPr>
    <w:r w:rsidRPr="00CC532C">
      <w:tab/>
      <w:t xml:space="preserve">© </w:t>
    </w:r>
    <w:r>
      <w:t>Phoenix Bioinformatics Corporation 2015</w:t>
    </w:r>
    <w:r w:rsidRPr="00CC532C">
      <w:t>. All Rights Reserved.</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0DA33" w14:textId="77777777" w:rsidR="00A51F95" w:rsidRPr="00CC532C" w:rsidRDefault="00A51F95" w:rsidP="000F00B5">
    <w:pPr>
      <w:pStyle w:val="Footer"/>
      <w:tabs>
        <w:tab w:val="clear" w:pos="4320"/>
        <w:tab w:val="clear" w:pos="8640"/>
        <w:tab w:val="center" w:pos="4680"/>
        <w:tab w:val="right" w:pos="9360"/>
      </w:tabs>
      <w:rPr>
        <w:position w:val="30"/>
      </w:rPr>
    </w:pPr>
    <w:r>
      <w:rPr>
        <w:noProof/>
      </w:rPr>
      <w:drawing>
        <wp:inline distT="0" distB="0" distL="0" distR="0" wp14:anchorId="769B01B9" wp14:editId="339E09E6">
          <wp:extent cx="1371600" cy="685800"/>
          <wp:effectExtent l="0" t="0" r="0" b="0"/>
          <wp:docPr id="3" name="Picture 3" descr="cis_logo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s_logo_lar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inline>
      </w:drawing>
    </w:r>
    <w:r>
      <w:tab/>
    </w:r>
    <w:r>
      <w:tab/>
    </w:r>
    <w:r w:rsidRPr="00CC532C">
      <w:rPr>
        <w:position w:val="30"/>
      </w:rPr>
      <w:t xml:space="preserve">Page </w:t>
    </w:r>
    <w:r w:rsidRPr="00CC532C">
      <w:rPr>
        <w:rStyle w:val="PageNumber"/>
        <w:position w:val="30"/>
      </w:rPr>
      <w:fldChar w:fldCharType="begin"/>
    </w:r>
    <w:r w:rsidRPr="00CC532C">
      <w:rPr>
        <w:rStyle w:val="PageNumber"/>
        <w:position w:val="30"/>
      </w:rPr>
      <w:instrText xml:space="preserve"> PAGE </w:instrText>
    </w:r>
    <w:r w:rsidRPr="00CC532C">
      <w:rPr>
        <w:rStyle w:val="PageNumber"/>
        <w:position w:val="30"/>
      </w:rPr>
      <w:fldChar w:fldCharType="separate"/>
    </w:r>
    <w:r>
      <w:rPr>
        <w:rStyle w:val="PageNumber"/>
        <w:noProof/>
        <w:position w:val="30"/>
      </w:rPr>
      <w:t>2</w:t>
    </w:r>
    <w:r w:rsidRPr="00CC532C">
      <w:rPr>
        <w:rStyle w:val="PageNumber"/>
        <w:position w:val="30"/>
      </w:rPr>
      <w:fldChar w:fldCharType="end"/>
    </w:r>
    <w:r w:rsidRPr="00CC532C">
      <w:rPr>
        <w:rStyle w:val="PageNumber"/>
        <w:position w:val="30"/>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40BF16" w14:textId="77777777" w:rsidR="00A51F95" w:rsidRDefault="00A51F95">
      <w:pPr>
        <w:spacing w:after="0"/>
      </w:pPr>
      <w:r>
        <w:separator/>
      </w:r>
    </w:p>
  </w:footnote>
  <w:footnote w:type="continuationSeparator" w:id="0">
    <w:p w14:paraId="275373BD" w14:textId="77777777" w:rsidR="00A51F95" w:rsidRDefault="00A51F95">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3548A4" w14:textId="0B591B26" w:rsidR="00A51F95" w:rsidRDefault="00A51F95" w:rsidP="000F00B5">
    <w:pPr>
      <w:pStyle w:val="Header"/>
      <w:tabs>
        <w:tab w:val="clear" w:pos="4320"/>
        <w:tab w:val="clear" w:pos="8640"/>
        <w:tab w:val="center" w:pos="4680"/>
        <w:tab w:val="right" w:pos="9360"/>
      </w:tabs>
    </w:pPr>
    <w:r>
      <w:t>Subscription Management System API/DB</w:t>
    </w:r>
    <w:r>
      <w:tab/>
    </w:r>
    <w:r>
      <w:tab/>
      <w:t>August 4, 2015</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A87DCF" w14:textId="77777777" w:rsidR="00A51F95" w:rsidRDefault="00A51F95" w:rsidP="000F00B5">
    <w:pPr>
      <w:pStyle w:val="Header"/>
      <w:tabs>
        <w:tab w:val="clear" w:pos="4320"/>
        <w:tab w:val="clear" w:pos="8640"/>
        <w:tab w:val="center" w:pos="4680"/>
        <w:tab w:val="right" w:pos="9360"/>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F60C88" w14:textId="77777777" w:rsidR="00A51F95" w:rsidRDefault="00A51F95" w:rsidP="000F00B5">
    <w:pPr>
      <w:pStyle w:val="Header"/>
      <w:tabs>
        <w:tab w:val="clear" w:pos="8640"/>
        <w:tab w:val="right" w:pos="9360"/>
      </w:tabs>
    </w:pPr>
    <w:r>
      <w:t>TAIR Registration Subsystem Requirements</w:t>
    </w:r>
    <w:r>
      <w:tab/>
    </w:r>
    <w:r>
      <w:tab/>
    </w:r>
    <w:r>
      <w:rPr>
        <w:noProof/>
      </w:rPr>
      <w:t>November 27, 2007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81C65"/>
    <w:multiLevelType w:val="hybridMultilevel"/>
    <w:tmpl w:val="C734D0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851416"/>
    <w:multiLevelType w:val="hybridMultilevel"/>
    <w:tmpl w:val="6E1485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D56880"/>
    <w:multiLevelType w:val="hybridMultilevel"/>
    <w:tmpl w:val="8712374A"/>
    <w:lvl w:ilvl="0" w:tplc="00010409">
      <w:start w:val="1"/>
      <w:numFmt w:val="bullet"/>
      <w:lvlText w:val=""/>
      <w:lvlJc w:val="left"/>
      <w:pPr>
        <w:tabs>
          <w:tab w:val="num" w:pos="1440"/>
        </w:tabs>
        <w:ind w:left="1440" w:hanging="360"/>
      </w:pPr>
      <w:rPr>
        <w:rFonts w:ascii="Symbol" w:hAnsi="Symbol" w:hint="default"/>
      </w:rPr>
    </w:lvl>
    <w:lvl w:ilvl="1" w:tplc="00030409">
      <w:start w:val="1"/>
      <w:numFmt w:val="bullet"/>
      <w:lvlText w:val="o"/>
      <w:lvlJc w:val="left"/>
      <w:pPr>
        <w:tabs>
          <w:tab w:val="num" w:pos="2160"/>
        </w:tabs>
        <w:ind w:left="2160" w:hanging="360"/>
      </w:pPr>
      <w:rPr>
        <w:rFonts w:ascii="Courier New" w:hAnsi="Courier New" w:hint="default"/>
      </w:rPr>
    </w:lvl>
    <w:lvl w:ilvl="2" w:tplc="00050409" w:tentative="1">
      <w:start w:val="1"/>
      <w:numFmt w:val="bullet"/>
      <w:lvlText w:val=""/>
      <w:lvlJc w:val="left"/>
      <w:pPr>
        <w:tabs>
          <w:tab w:val="num" w:pos="2880"/>
        </w:tabs>
        <w:ind w:left="2880" w:hanging="360"/>
      </w:pPr>
      <w:rPr>
        <w:rFonts w:ascii="Wingdings" w:hAnsi="Wingdings" w:hint="default"/>
      </w:rPr>
    </w:lvl>
    <w:lvl w:ilvl="3" w:tplc="00010409" w:tentative="1">
      <w:start w:val="1"/>
      <w:numFmt w:val="bullet"/>
      <w:lvlText w:val=""/>
      <w:lvlJc w:val="left"/>
      <w:pPr>
        <w:tabs>
          <w:tab w:val="num" w:pos="3600"/>
        </w:tabs>
        <w:ind w:left="3600" w:hanging="360"/>
      </w:pPr>
      <w:rPr>
        <w:rFonts w:ascii="Symbol" w:hAnsi="Symbol" w:hint="default"/>
      </w:rPr>
    </w:lvl>
    <w:lvl w:ilvl="4" w:tplc="00030409" w:tentative="1">
      <w:start w:val="1"/>
      <w:numFmt w:val="bullet"/>
      <w:lvlText w:val="o"/>
      <w:lvlJc w:val="left"/>
      <w:pPr>
        <w:tabs>
          <w:tab w:val="num" w:pos="4320"/>
        </w:tabs>
        <w:ind w:left="4320" w:hanging="360"/>
      </w:pPr>
      <w:rPr>
        <w:rFonts w:ascii="Courier New" w:hAnsi="Courier New" w:hint="default"/>
      </w:rPr>
    </w:lvl>
    <w:lvl w:ilvl="5" w:tplc="00050409" w:tentative="1">
      <w:start w:val="1"/>
      <w:numFmt w:val="bullet"/>
      <w:lvlText w:val=""/>
      <w:lvlJc w:val="left"/>
      <w:pPr>
        <w:tabs>
          <w:tab w:val="num" w:pos="5040"/>
        </w:tabs>
        <w:ind w:left="5040" w:hanging="360"/>
      </w:pPr>
      <w:rPr>
        <w:rFonts w:ascii="Wingdings" w:hAnsi="Wingdings" w:hint="default"/>
      </w:rPr>
    </w:lvl>
    <w:lvl w:ilvl="6" w:tplc="00010409" w:tentative="1">
      <w:start w:val="1"/>
      <w:numFmt w:val="bullet"/>
      <w:lvlText w:val=""/>
      <w:lvlJc w:val="left"/>
      <w:pPr>
        <w:tabs>
          <w:tab w:val="num" w:pos="5760"/>
        </w:tabs>
        <w:ind w:left="5760" w:hanging="360"/>
      </w:pPr>
      <w:rPr>
        <w:rFonts w:ascii="Symbol" w:hAnsi="Symbol" w:hint="default"/>
      </w:rPr>
    </w:lvl>
    <w:lvl w:ilvl="7" w:tplc="00030409" w:tentative="1">
      <w:start w:val="1"/>
      <w:numFmt w:val="bullet"/>
      <w:lvlText w:val="o"/>
      <w:lvlJc w:val="left"/>
      <w:pPr>
        <w:tabs>
          <w:tab w:val="num" w:pos="6480"/>
        </w:tabs>
        <w:ind w:left="6480" w:hanging="360"/>
      </w:pPr>
      <w:rPr>
        <w:rFonts w:ascii="Courier New" w:hAnsi="Courier New" w:hint="default"/>
      </w:rPr>
    </w:lvl>
    <w:lvl w:ilvl="8" w:tplc="00050409" w:tentative="1">
      <w:start w:val="1"/>
      <w:numFmt w:val="bullet"/>
      <w:lvlText w:val=""/>
      <w:lvlJc w:val="left"/>
      <w:pPr>
        <w:tabs>
          <w:tab w:val="num" w:pos="7200"/>
        </w:tabs>
        <w:ind w:left="7200" w:hanging="360"/>
      </w:pPr>
      <w:rPr>
        <w:rFonts w:ascii="Wingdings" w:hAnsi="Wingdings" w:hint="default"/>
      </w:rPr>
    </w:lvl>
  </w:abstractNum>
  <w:abstractNum w:abstractNumId="3">
    <w:nsid w:val="0A760DAF"/>
    <w:multiLevelType w:val="hybridMultilevel"/>
    <w:tmpl w:val="3FBECE9A"/>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113678B9"/>
    <w:multiLevelType w:val="hybridMultilevel"/>
    <w:tmpl w:val="5E1CB0B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11813687"/>
    <w:multiLevelType w:val="hybridMultilevel"/>
    <w:tmpl w:val="287C61BC"/>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nsid w:val="121F62FE"/>
    <w:multiLevelType w:val="hybridMultilevel"/>
    <w:tmpl w:val="EAA2F144"/>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7">
    <w:nsid w:val="12910420"/>
    <w:multiLevelType w:val="hybridMultilevel"/>
    <w:tmpl w:val="00D2B5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2CB03AF"/>
    <w:multiLevelType w:val="hybridMultilevel"/>
    <w:tmpl w:val="FD88DB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C322BA7"/>
    <w:multiLevelType w:val="hybridMultilevel"/>
    <w:tmpl w:val="C44A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54404E"/>
    <w:multiLevelType w:val="hybridMultilevel"/>
    <w:tmpl w:val="585AF9D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301583F"/>
    <w:multiLevelType w:val="hybridMultilevel"/>
    <w:tmpl w:val="B7B4F9E8"/>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7305FF6"/>
    <w:multiLevelType w:val="hybridMultilevel"/>
    <w:tmpl w:val="3AC62B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F5F5183"/>
    <w:multiLevelType w:val="hybridMultilevel"/>
    <w:tmpl w:val="93A6CF48"/>
    <w:lvl w:ilvl="0" w:tplc="0409000F">
      <w:start w:val="1"/>
      <w:numFmt w:val="decimal"/>
      <w:lvlText w:val="%1."/>
      <w:lvlJc w:val="left"/>
      <w:pPr>
        <w:tabs>
          <w:tab w:val="num" w:pos="1080"/>
        </w:tabs>
        <w:ind w:left="1080" w:hanging="360"/>
      </w:p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436A7D8F"/>
    <w:multiLevelType w:val="hybridMultilevel"/>
    <w:tmpl w:val="3B1862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93A7B0E"/>
    <w:multiLevelType w:val="hybridMultilevel"/>
    <w:tmpl w:val="56FA3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AD106A"/>
    <w:multiLevelType w:val="hybridMultilevel"/>
    <w:tmpl w:val="A58ED3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AC51C8D"/>
    <w:multiLevelType w:val="hybridMultilevel"/>
    <w:tmpl w:val="F6BC29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0D65882"/>
    <w:multiLevelType w:val="hybridMultilevel"/>
    <w:tmpl w:val="9F9EF0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2F42D76"/>
    <w:multiLevelType w:val="hybridMultilevel"/>
    <w:tmpl w:val="CF381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E93F01"/>
    <w:multiLevelType w:val="hybridMultilevel"/>
    <w:tmpl w:val="6FEACFD8"/>
    <w:lvl w:ilvl="0" w:tplc="00010409">
      <w:start w:val="1"/>
      <w:numFmt w:val="bullet"/>
      <w:lvlText w:val=""/>
      <w:lvlJc w:val="left"/>
      <w:pPr>
        <w:tabs>
          <w:tab w:val="num" w:pos="1080"/>
        </w:tabs>
        <w:ind w:left="1080" w:hanging="360"/>
      </w:pPr>
      <w:rPr>
        <w:rFonts w:ascii="Symbol" w:hAnsi="Symbol" w:hint="default"/>
      </w:r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570F2B6E"/>
    <w:multiLevelType w:val="hybridMultilevel"/>
    <w:tmpl w:val="A9CCA0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9822814"/>
    <w:multiLevelType w:val="hybridMultilevel"/>
    <w:tmpl w:val="5ED2F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1E34F1"/>
    <w:multiLevelType w:val="hybridMultilevel"/>
    <w:tmpl w:val="86642F46"/>
    <w:lvl w:ilvl="0" w:tplc="00010409">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4">
    <w:nsid w:val="5D1C5072"/>
    <w:multiLevelType w:val="hybridMultilevel"/>
    <w:tmpl w:val="EE0CF1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ED6061C"/>
    <w:multiLevelType w:val="hybridMultilevel"/>
    <w:tmpl w:val="33F24A30"/>
    <w:lvl w:ilvl="0" w:tplc="0409000F">
      <w:start w:val="1"/>
      <w:numFmt w:val="decimal"/>
      <w:lvlText w:val="%1."/>
      <w:lvlJc w:val="left"/>
      <w:pPr>
        <w:tabs>
          <w:tab w:val="num" w:pos="780"/>
        </w:tabs>
        <w:ind w:left="780" w:hanging="360"/>
      </w:p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6">
    <w:nsid w:val="618B6D8D"/>
    <w:multiLevelType w:val="hybridMultilevel"/>
    <w:tmpl w:val="160E56AC"/>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nsid w:val="643C2FD1"/>
    <w:multiLevelType w:val="hybridMultilevel"/>
    <w:tmpl w:val="67AE0FA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8">
    <w:nsid w:val="6FBA13BF"/>
    <w:multiLevelType w:val="hybridMultilevel"/>
    <w:tmpl w:val="87AEAA70"/>
    <w:lvl w:ilvl="0" w:tplc="00010409">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F">
      <w:start w:val="1"/>
      <w:numFmt w:val="decimal"/>
      <w:lvlText w:val="%3."/>
      <w:lvlJc w:val="left"/>
      <w:pPr>
        <w:tabs>
          <w:tab w:val="num" w:pos="3060"/>
        </w:tabs>
        <w:ind w:left="3060" w:hanging="360"/>
      </w:pPr>
      <w:rPr>
        <w:rFonts w:hint="default"/>
      </w:r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9">
    <w:nsid w:val="712A1E05"/>
    <w:multiLevelType w:val="hybridMultilevel"/>
    <w:tmpl w:val="9BFEC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D34AD5"/>
    <w:multiLevelType w:val="hybridMultilevel"/>
    <w:tmpl w:val="09DA45CC"/>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732D6407"/>
    <w:multiLevelType w:val="hybridMultilevel"/>
    <w:tmpl w:val="FD6CBD3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2"/>
  </w:num>
  <w:num w:numId="2">
    <w:abstractNumId w:val="18"/>
  </w:num>
  <w:num w:numId="3">
    <w:abstractNumId w:val="21"/>
  </w:num>
  <w:num w:numId="4">
    <w:abstractNumId w:val="14"/>
  </w:num>
  <w:num w:numId="5">
    <w:abstractNumId w:val="31"/>
  </w:num>
  <w:num w:numId="6">
    <w:abstractNumId w:val="10"/>
  </w:num>
  <w:num w:numId="7">
    <w:abstractNumId w:val="11"/>
  </w:num>
  <w:num w:numId="8">
    <w:abstractNumId w:val="24"/>
  </w:num>
  <w:num w:numId="9">
    <w:abstractNumId w:val="25"/>
  </w:num>
  <w:num w:numId="10">
    <w:abstractNumId w:val="0"/>
  </w:num>
  <w:num w:numId="11">
    <w:abstractNumId w:val="26"/>
  </w:num>
  <w:num w:numId="12">
    <w:abstractNumId w:val="8"/>
  </w:num>
  <w:num w:numId="13">
    <w:abstractNumId w:val="4"/>
  </w:num>
  <w:num w:numId="14">
    <w:abstractNumId w:val="16"/>
  </w:num>
  <w:num w:numId="15">
    <w:abstractNumId w:val="3"/>
  </w:num>
  <w:num w:numId="16">
    <w:abstractNumId w:val="1"/>
  </w:num>
  <w:num w:numId="17">
    <w:abstractNumId w:val="17"/>
  </w:num>
  <w:num w:numId="18">
    <w:abstractNumId w:val="30"/>
  </w:num>
  <w:num w:numId="19">
    <w:abstractNumId w:val="7"/>
  </w:num>
  <w:num w:numId="20">
    <w:abstractNumId w:val="28"/>
  </w:num>
  <w:num w:numId="21">
    <w:abstractNumId w:val="23"/>
  </w:num>
  <w:num w:numId="22">
    <w:abstractNumId w:val="2"/>
  </w:num>
  <w:num w:numId="23">
    <w:abstractNumId w:val="5"/>
  </w:num>
  <w:num w:numId="24">
    <w:abstractNumId w:val="27"/>
  </w:num>
  <w:num w:numId="25">
    <w:abstractNumId w:val="6"/>
  </w:num>
  <w:num w:numId="26">
    <w:abstractNumId w:val="13"/>
  </w:num>
  <w:num w:numId="27">
    <w:abstractNumId w:val="20"/>
  </w:num>
  <w:num w:numId="28">
    <w:abstractNumId w:val="9"/>
  </w:num>
  <w:num w:numId="29">
    <w:abstractNumId w:val="19"/>
  </w:num>
  <w:num w:numId="30">
    <w:abstractNumId w:val="22"/>
  </w:num>
  <w:num w:numId="31">
    <w:abstractNumId w:val="29"/>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0B5"/>
    <w:rsid w:val="00060E33"/>
    <w:rsid w:val="00063AF3"/>
    <w:rsid w:val="000B296A"/>
    <w:rsid w:val="000F00B5"/>
    <w:rsid w:val="00134940"/>
    <w:rsid w:val="0016271B"/>
    <w:rsid w:val="0019036C"/>
    <w:rsid w:val="001A3C44"/>
    <w:rsid w:val="001E2EE1"/>
    <w:rsid w:val="0026369A"/>
    <w:rsid w:val="0026432D"/>
    <w:rsid w:val="00294132"/>
    <w:rsid w:val="002D2E5D"/>
    <w:rsid w:val="00333988"/>
    <w:rsid w:val="00381B72"/>
    <w:rsid w:val="00390482"/>
    <w:rsid w:val="003F7CA9"/>
    <w:rsid w:val="0040022C"/>
    <w:rsid w:val="004138B2"/>
    <w:rsid w:val="004253B2"/>
    <w:rsid w:val="00485693"/>
    <w:rsid w:val="004931A9"/>
    <w:rsid w:val="004A062D"/>
    <w:rsid w:val="005071B7"/>
    <w:rsid w:val="005111F7"/>
    <w:rsid w:val="005118FC"/>
    <w:rsid w:val="00684700"/>
    <w:rsid w:val="006909C2"/>
    <w:rsid w:val="006B764F"/>
    <w:rsid w:val="006C758B"/>
    <w:rsid w:val="006E7EEF"/>
    <w:rsid w:val="006F16E4"/>
    <w:rsid w:val="00742271"/>
    <w:rsid w:val="00781897"/>
    <w:rsid w:val="0079185D"/>
    <w:rsid w:val="007930EC"/>
    <w:rsid w:val="007B18E0"/>
    <w:rsid w:val="007D1598"/>
    <w:rsid w:val="007F5E3D"/>
    <w:rsid w:val="008226DA"/>
    <w:rsid w:val="00831276"/>
    <w:rsid w:val="008341B5"/>
    <w:rsid w:val="0084166D"/>
    <w:rsid w:val="0087475A"/>
    <w:rsid w:val="00891A9C"/>
    <w:rsid w:val="008A728D"/>
    <w:rsid w:val="008C029A"/>
    <w:rsid w:val="008E165A"/>
    <w:rsid w:val="008E7B3A"/>
    <w:rsid w:val="008F3749"/>
    <w:rsid w:val="008F6B41"/>
    <w:rsid w:val="00904200"/>
    <w:rsid w:val="009275F4"/>
    <w:rsid w:val="009302DC"/>
    <w:rsid w:val="0093051D"/>
    <w:rsid w:val="00970696"/>
    <w:rsid w:val="009940EA"/>
    <w:rsid w:val="009A42F0"/>
    <w:rsid w:val="00A01D3A"/>
    <w:rsid w:val="00A51F95"/>
    <w:rsid w:val="00A814D1"/>
    <w:rsid w:val="00AC57BE"/>
    <w:rsid w:val="00AD3AF1"/>
    <w:rsid w:val="00AF3352"/>
    <w:rsid w:val="00B0137F"/>
    <w:rsid w:val="00B566CE"/>
    <w:rsid w:val="00BC1E8D"/>
    <w:rsid w:val="00BD0736"/>
    <w:rsid w:val="00BD5B00"/>
    <w:rsid w:val="00C076DB"/>
    <w:rsid w:val="00C2292E"/>
    <w:rsid w:val="00C333AF"/>
    <w:rsid w:val="00C373C2"/>
    <w:rsid w:val="00C9296D"/>
    <w:rsid w:val="00C935C9"/>
    <w:rsid w:val="00D07FEF"/>
    <w:rsid w:val="00D14F74"/>
    <w:rsid w:val="00D265AE"/>
    <w:rsid w:val="00D32E7B"/>
    <w:rsid w:val="00D57127"/>
    <w:rsid w:val="00D83ECF"/>
    <w:rsid w:val="00D85072"/>
    <w:rsid w:val="00E42172"/>
    <w:rsid w:val="00E67C53"/>
    <w:rsid w:val="00EA54B1"/>
    <w:rsid w:val="00ED32C0"/>
    <w:rsid w:val="00ED52F4"/>
    <w:rsid w:val="00F12AEB"/>
    <w:rsid w:val="00F5189F"/>
    <w:rsid w:val="00F7075F"/>
    <w:rsid w:val="00F802E3"/>
    <w:rsid w:val="00F812C9"/>
    <w:rsid w:val="00F83E4A"/>
    <w:rsid w:val="00FD3010"/>
    <w:rsid w:val="00FD7A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8E796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2.tif"/><Relationship Id="rId14" Type="http://schemas.openxmlformats.org/officeDocument/2006/relationships/image" Target="media/image3.tif"/><Relationship Id="rId15" Type="http://schemas.openxmlformats.org/officeDocument/2006/relationships/image" Target="media/image4.tif"/><Relationship Id="rId16" Type="http://schemas.openxmlformats.org/officeDocument/2006/relationships/image" Target="media/image5.tif"/><Relationship Id="rId17" Type="http://schemas.openxmlformats.org/officeDocument/2006/relationships/image" Target="media/image6.tif"/><Relationship Id="rId18" Type="http://schemas.openxmlformats.org/officeDocument/2006/relationships/image" Target="media/image7.tif"/><Relationship Id="rId19" Type="http://schemas.openxmlformats.org/officeDocument/2006/relationships/image" Target="media/image8.ti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uller:Library:Application%20Support:Microsoft:Office:User%20Templates:My%20Templates:Phoenix%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Phoenix Requirements.dotx</Template>
  <TotalTime>344</TotalTime>
  <Pages>11</Pages>
  <Words>1747</Words>
  <Characters>9961</Characters>
  <Application>Microsoft Macintosh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Requirements</vt:lpstr>
    </vt:vector>
  </TitlesOfParts>
  <Company>Poesys Associates</Company>
  <LinksUpToDate>false</LinksUpToDate>
  <CharactersWithSpaces>11685</CharactersWithSpaces>
  <SharedDoc>false</SharedDoc>
  <HLinks>
    <vt:vector size="12" baseType="variant">
      <vt:variant>
        <vt:i4>4325453</vt:i4>
      </vt:variant>
      <vt:variant>
        <vt:i4>1595</vt:i4>
      </vt:variant>
      <vt:variant>
        <vt:i4>1027</vt:i4>
      </vt:variant>
      <vt:variant>
        <vt:i4>1</vt:i4>
      </vt:variant>
      <vt:variant>
        <vt:lpwstr>cis_logo_large</vt:lpwstr>
      </vt:variant>
      <vt:variant>
        <vt:lpwstr/>
      </vt:variant>
      <vt:variant>
        <vt:i4>4325453</vt:i4>
      </vt:variant>
      <vt:variant>
        <vt:i4>1849</vt:i4>
      </vt:variant>
      <vt:variant>
        <vt:i4>1031</vt:i4>
      </vt:variant>
      <vt:variant>
        <vt:i4>1</vt:i4>
      </vt:variant>
      <vt:variant>
        <vt:lpwstr>cis_logo_large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Requirements</dc:title>
  <dc:subject/>
  <dc:creator>Bob Muller</dc:creator>
  <cp:keywords/>
  <dc:description/>
  <cp:lastModifiedBy>Bob Muller</cp:lastModifiedBy>
  <cp:revision>65</cp:revision>
  <cp:lastPrinted>2015-05-30T14:06:00Z</cp:lastPrinted>
  <dcterms:created xsi:type="dcterms:W3CDTF">2015-05-03T14:04:00Z</dcterms:created>
  <dcterms:modified xsi:type="dcterms:W3CDTF">2015-08-04T19:02:00Z</dcterms:modified>
</cp:coreProperties>
</file>